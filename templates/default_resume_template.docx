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microsoft.com/office/word/2010/wordprocessingShape" xmlns:ns6="urn:schemas-microsoft-com:vml" xmlns:ns7="urn:schemas-microsoft-com:office:office" xmlns:ns8="http://schemas.microsoft.com/office/word/2010/wordprocessingGroup" xmlns:w="http://schemas.openxmlformats.org/wordprocessingml/2006/main" ns1:Ignorable="w14 w15 wp14">
  <w:body>
    <w:p ns2:paraId="09FDF753">
      <w:bookmarkStart w:id="0" w:name="_GoBack"/>
      <w:bookmarkEnd w:id="0"/>
      <w:r>
        <ns1:AlternateContent>
          <ns1:Choice Requires="wps">
            <w:drawing>
              <ns3:anchor distT="0" distB="0" distL="114300" distR="114300" simplePos="0" relativeHeight="251676672" behindDoc="0" locked="0" layoutInCell="1" allowOverlap="1">
                <ns3:simplePos x="0" y="0"/>
                <ns3:positionH relativeFrom="column">
                  <ns3:posOffset>-805180</ns3:posOffset>
                </ns3:positionH>
                <ns3:positionV relativeFrom="paragraph">
                  <ns3:posOffset>3999230</ns3:posOffset>
                </ns3:positionV>
                <ns3:extent cx="6786880" cy="2860040"/>
                <ns3:effectExtent l="0" t="0" r="0" b="0"/>
                <ns3:wrapNone/>
                <ns3:docPr id="1" name="Rectangle 3"/>
                <ns3:cNvGraphicFramePr/>
                <ns4:graphic>
                  <ns4:graphicData uri="http://schemas.microsoft.com/office/word/2010/wordprocessingShape">
                    <ns5:wsp>
                      <ns5:cNvSpPr>
                        <ns4:spLocks noChangeArrowheads="1"/>
                      </ns5:cNvSpPr>
                      <ns5:spPr bwMode="auto">
                        <ns4:xfrm>
                          <ns4:off x="0" y="0"/>
                          <ns4:ext cx="6786880" cy="2860040"/>
                        </ns4:xfrm>
                        <ns4:prstGeom prst="rect">
                          <ns4:avLst/>
                        </ns4:prstGeom>
                      </ns5:spPr>
                      <ns5:txbx>
                        <w:txbxContent>
                          <w:p ns2:paraId="31B25D1D"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16"/>
                                <w:szCs w:val="22"/>
                                <ns2:textFill>
                                  <ns2:solidFill>
                                    <ns2:schemeClr ns2:val="tx1">
                                      <ns2:lumMod ns2:val="75000"/>
                                      <ns2:lumOff ns2:val="25000"/>
                                    </ns2:schemeClr>
                                  </ns2:solidFill>
                                </ns2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16"/>
                                <w:szCs w:val="22"/>
                                <ns2:textFill>
                                  <ns2:solidFill>
                                    <ns2:schemeClr ns2:val="tx1">
                                      <ns2:lumMod ns2:val="75000"/>
                                      <ns2:lumOff ns2:val="25000"/>
                                    </ns2:schemeClr>
                                  </ns2:solidFill>
                                </ns2:textFill>
                              </w:rPr>
                              <w:t>2025.09 东软教育科技集团 项目实训</w:t>
                            </w:r>
                          </w:p>
                          <w:p ns2:paraId="1523FBEB"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16"/>
                                <w:szCs w:val="22"/>
                                <ns2:textFill>
                                  <ns2:solidFill>
                                    <ns2:schemeClr ns2:val="tx1">
                                      <ns2:lumMod ns2:val="75000"/>
                                      <ns2:lumOff ns2:val="25000"/>
                                    </ns2:schemeClr>
                                  </ns2:solidFill>
                                </ns2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16"/>
                                <w:szCs w:val="22"/>
                                <ns2:textFill>
                                  <ns2:solidFill>
                                    <ns2:schemeClr ns2:val="tx1">
                                      <ns2:lumMod ns2:val="75000"/>
                                      <ns2:lumOff ns2:val="25000"/>
                                    </ns2:schemeClr>
                                  </ns2:solidFill>
                                </ns2:textFill>
                              </w:rPr>
                              <w:t>参与实训项目的需求了解、资料整理和功能模块讨论，协助明确页面流程与基础功能点。</w:t>
                            </w:r>
                          </w:p>
                          <w:p ns2:paraId="0A9DA071"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16"/>
                                <w:szCs w:val="22"/>
                                <ns2:textFill>
                                  <ns2:solidFill>
                                    <ns2:schemeClr ns2:val="tx1">
                                      <ns2:lumMod ns2:val="75000"/>
                                      <ns2:lumOff ns2:val="25000"/>
                                    </ns2:schemeClr>
                                  </ns2:solidFill>
                                </ns2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16"/>
                                <w:szCs w:val="22"/>
                                <ns2:textFill>
                                  <ns2:solidFill>
                                    <ns2:schemeClr ns2:val="tx1">
                                      <ns2:lumMod ns2:val="75000"/>
                                      <ns2:lumOff ns2:val="25000"/>
                                    </ns2:schemeClr>
                                  </ns2:solidFill>
                                </ns2:textFill>
                              </w:rPr>
                              <w:t>在老师和团队协助下接触 Java 相关开发内容，完成部分简单功能调整、问题记录和测试反馈。</w:t>
                            </w:r>
                          </w:p>
                          <w:p ns2:paraId="7112985B"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16"/>
                                <w:szCs w:val="22"/>
                                <ns2:textFill>
                                  <ns2:solidFill>
                                    <ns2:schemeClr ns2:val="tx1">
                                      <ns2:lumMod ns2:val="75000"/>
                                      <ns2:lumOff ns2:val="25000"/>
                                    </ns2:schemeClr>
                                  </ns2:solidFill>
                                </ns2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16"/>
                                <w:szCs w:val="22"/>
                                <ns2:textFill>
                                  <ns2:solidFill>
                                    <ns2:schemeClr ns2:val="tx1">
                                      <ns2:lumMod ns2:val="75000"/>
                                      <ns2:lumOff ns2:val="25000"/>
                                    </ns2:schemeClr>
                                  </ns2:solidFill>
                                </ns2:textFill>
                              </w:rPr>
                              <w:t>配合执行基础测试，记录系统问题并跟进修复情况，提升对软件交付流程的理解。</w:t>
                            </w:r>
                          </w:p>
                          <w:p ns2:paraId="522646BE"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16"/>
                                <w:szCs w:val="22"/>
                                <ns2:textFill>
                                  <ns2:solidFill>
                                    <ns2:schemeClr ns2:val="tx1">
                                      <ns2:lumMod ns2:val="75000"/>
                                      <ns2:lumOff ns2:val="25000"/>
                                    </ns2:schemeClr>
                                  </ns2:solidFill>
                                </ns2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16"/>
                                <w:szCs w:val="22"/>
                                <ns2:textFill>
                                  <ns2:solidFill>
                                    <ns2:schemeClr ns2:val="tx1">
                                      <ns2:lumMod ns2:val="75000"/>
                                      <ns2:lumOff ns2:val="25000"/>
                                    </ns2:schemeClr>
                                  </ns2:solidFill>
                                </ns2:textFill>
                              </w:rPr>
                              <w:t>整理设计文档、测试记录和用户手册，保证项目资料清晰完整。</w:t>
                            </w:r>
                          </w:p>
                          <w:p ns2:paraId="6A618EF8"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16"/>
                                <w:szCs w:val="21"/>
                                <ns2:textFill>
                                  <ns2:solidFill>
                                    <ns2:schemeClr ns2:val="tx1">
                                      <ns2:lumMod ns2:val="75000"/>
                                      <ns2:lumOff ns2:val="25000"/>
                                    </ns2:schemeClr>
                                  </ns2:solidFill>
                                </ns2:textFill>
                              </w:rPr>
                            </w:pPr>
                          </w:p>
                        </w:txbxContent>
                      </ns5:txbx>
                      <ns5:bodyPr wrap="square">
                        <ns4:spAutoFit/>
                      </ns5:bodyPr>
                    </ns5:wsp>
                  </ns4:graphicData>
                </ns4:graphic>
              </ns3:anchor>
            </w:drawing>
          </ns1:Choice>
          <ns1:Fallback>
            <w:pict>
              <ns6:rect id="Rectangle 3" ns7:spid="_x0000_s1026" ns7:spt="1" style="position:absolute;left:0pt;margin-left:-63.4pt;margin-top:314.9pt;height:225.2pt;width:534.4pt;z-index:251676672;mso-width-relative:page;mso-height-relative:page;" filled="f" stroked="f" coordsize="21600,21600" ns7:gfxdata="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pcWusdsAAAANAQAADwAAAAAAAAABACAAAAAiAAAAZHJzL2Rvd25yZXYueG1s&#10;UEsBAhQAFAAAAAgAh07iQI//87W8AQAAfAMAAA4AAAAAAAAAAQAgAAAAKgEAAGRycy9lMm9Eb2Mu&#10;eG1sUEsFBgAAAAAGAAYAWQEAAFgFAAAAAA==&#10;">
                <ns6:fill on="f" focussize="0,0"/>
                <ns6:stroke on="f"/>
                <ns6:imagedata ns7:title=""/>
                <ns7:lock ns6:ext="edit" aspectratio="f"/>
                <ns6:textbox style="mso-fit-shape-to-text:t;">
                  <w:txbxContent>
                    <w:p ns2:paraId="31B25D1D">
                      <w:pPr>
                        <w:pStyle w:val="4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16"/>
                          <w:szCs w:val="22"/>
                          <ns2:textFill>
                            <ns2:solidFill>
                              <ns2:schemeClr ns2:val="tx1">
                                <ns2:lumMod ns2:val="75000"/>
                                <ns2:lumOff ns2:val="25000"/>
                              </ns2:schemeClr>
                            </ns2:solidFill>
                          </ns2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16"/>
                          <w:szCs w:val="22"/>
                          <ns2:textFill>
                            <ns2:solidFill>
                              <ns2:schemeClr ns2:val="tx1">
                                <ns2:lumMod ns2:val="75000"/>
                                <ns2:lumOff ns2:val="25000"/>
                              </ns2:schemeClr>
                            </ns2:solidFill>
                          </ns2:textFill>
                        </w:rPr>
                        <w:t>2025.09 东软教育科技集团 项目实训</w:t>
                      </w:r>
                    </w:p>
                    <w:p ns2:paraId="1523FBEB">
                      <w:pPr>
                        <w:pStyle w:val="4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16"/>
                          <w:szCs w:val="22"/>
                          <ns2:textFill>
                            <ns2:solidFill>
                              <ns2:schemeClr ns2:val="tx1">
                                <ns2:lumMod ns2:val="75000"/>
                                <ns2:lumOff ns2:val="25000"/>
                              </ns2:schemeClr>
                            </ns2:solidFill>
                          </ns2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16"/>
                          <w:szCs w:val="22"/>
                          <ns2:textFill>
                            <ns2:solidFill>
                              <ns2:schemeClr ns2:val="tx1">
                                <ns2:lumMod ns2:val="75000"/>
                                <ns2:lumOff ns2:val="25000"/>
                              </ns2:schemeClr>
                            </ns2:solidFill>
                          </ns2:textFill>
                        </w:rPr>
                        <w:t>参与实训项目的需求了解、资料整理和功能模块讨论，协助明确页面流程与基础功能点。</w:t>
                      </w:r>
                    </w:p>
                    <w:p ns2:paraId="0A9DA071">
                      <w:pPr>
                        <w:pStyle w:val="4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16"/>
                          <w:szCs w:val="22"/>
                          <ns2:textFill>
                            <ns2:solidFill>
                              <ns2:schemeClr ns2:val="tx1">
                                <ns2:lumMod ns2:val="75000"/>
                                <ns2:lumOff ns2:val="25000"/>
                              </ns2:schemeClr>
                            </ns2:solidFill>
                          </ns2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16"/>
                          <w:szCs w:val="22"/>
                          <ns2:textFill>
                            <ns2:solidFill>
                              <ns2:schemeClr ns2:val="tx1">
                                <ns2:lumMod ns2:val="75000"/>
                                <ns2:lumOff ns2:val="25000"/>
                              </ns2:schemeClr>
                            </ns2:solidFill>
                          </ns2:textFill>
                        </w:rPr>
                        <w:t>在老师和团队协助下接触 Java 相关开发内容，完成部分简单功能调整、问题记录和测试反馈。</w:t>
                      </w:r>
                    </w:p>
                    <w:p ns2:paraId="7112985B">
                      <w:pPr>
                        <w:pStyle w:val="4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16"/>
                          <w:szCs w:val="22"/>
                          <ns2:textFill>
                            <ns2:solidFill>
                              <ns2:schemeClr ns2:val="tx1">
                                <ns2:lumMod ns2:val="75000"/>
                                <ns2:lumOff ns2:val="25000"/>
                              </ns2:schemeClr>
                            </ns2:solidFill>
                          </ns2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16"/>
                          <w:szCs w:val="22"/>
                          <ns2:textFill>
                            <ns2:solidFill>
                              <ns2:schemeClr ns2:val="tx1">
                                <ns2:lumMod ns2:val="75000"/>
                                <ns2:lumOff ns2:val="25000"/>
                              </ns2:schemeClr>
                            </ns2:solidFill>
                          </ns2:textFill>
                        </w:rPr>
                        <w:t>配合执行基础测试，记录系统问题并跟进修复情况，提升对软件交付流程的理解。</w:t>
                      </w:r>
                    </w:p>
                    <w:p ns2:paraId="522646BE">
                      <w:pPr>
                        <w:pStyle w:val="4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16"/>
                          <w:szCs w:val="22"/>
                          <ns2:textFill>
                            <ns2:solidFill>
                              <ns2:schemeClr ns2:val="tx1">
                                <ns2:lumMod ns2:val="75000"/>
                                <ns2:lumOff ns2:val="25000"/>
                              </ns2:schemeClr>
                            </ns2:solidFill>
                          </ns2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16"/>
                          <w:szCs w:val="22"/>
                          <ns2:textFill>
                            <ns2:solidFill>
                              <ns2:schemeClr ns2:val="tx1">
                                <ns2:lumMod ns2:val="75000"/>
                                <ns2:lumOff ns2:val="25000"/>
                              </ns2:schemeClr>
                            </ns2:solidFill>
                          </ns2:textFill>
                        </w:rPr>
                        <w:t>整理设计文档、测试记录和用户手册，保证项目资料清晰完整。</w:t>
                      </w:r>
                    </w:p>
                    <w:p ns2:paraId="6A618EF8">
                      <w:pPr>
                        <w:pStyle w:val="4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16"/>
                          <w:szCs w:val="21"/>
                          <ns2:textFill>
                            <ns2:solidFill>
                              <ns2:schemeClr ns2:val="tx1">
                                <ns2:lumMod ns2:val="75000"/>
                                <ns2:lumOff ns2:val="25000"/>
                              </ns2:schemeClr>
                            </ns2:solidFill>
                          </ns2:textFill>
                        </w:rPr>
                      </w:pPr>
                    </w:p>
                  </w:txbxContent>
                </ns6:textbox>
              </ns6:rect>
            </w:pict>
          </ns1:Fallback>
        </ns1:AlternateContent>
      </w:r>
      <w:r>
        <ns1:AlternateContent>
          <ns1:Choice Requires="wps">
            <w:drawing>
              <ns3:anchor distT="0" distB="0" distL="114300" distR="114300" simplePos="0" relativeHeight="251662336" behindDoc="0" locked="0" layoutInCell="1" allowOverlap="1">
                <ns3:simplePos x="0" y="0"/>
                <ns3:positionH relativeFrom="column">
                  <ns3:posOffset>-752475</ns3:posOffset>
                </ns3:positionH>
                <ns3:positionV relativeFrom="paragraph">
                  <ns3:posOffset>-438785</ns3:posOffset>
                </ns3:positionV>
                <ns3:extent cx="1336040" cy="474980"/>
                <ns3:effectExtent l="0" t="0" r="0" b="0"/>
                <ns3:wrapNone/>
                <ns3:docPr id="5" name="矩形 5"/>
                <ns3:cNvGraphicFramePr/>
                <ns4:graphic>
                  <ns4:graphicData uri="http://schemas.microsoft.com/office/word/2010/wordprocessingShape">
                    <ns5:wsp>
                      <ns5:cNvSpPr/>
                      <ns5:spPr>
                        <ns4:xfrm>
                          <ns4:off x="390525" y="855345"/>
                          <ns4:ext cx="1336040" cy="474980"/>
                        </ns4:xfrm>
                        <ns4:prstGeom prst="rect">
                          <ns4:avLst/>
                        </ns4:prstGeom>
                        <ns4:noFill/>
                      </ns5:spPr>
                      <ns5:txbx>
                        <w:txbxContent>
                          <w:p ns2:paraId="6CD0D738">
                            <w:pPr>
                              <w:pStyle w:val="4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  <w:color w:val="53637D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3637D"/>
                                <w:spacing w:val="60"/>
                                <w:kern w:val="24"/>
                                <w:sz w:val="48"/>
                                <w:szCs w:val="48"/>
                              </w:rPr>
                              <w:t>姓名</w:t>
                            </w:r>
                          </w:p>
                        </w:txbxContent>
                      </ns5:txbx>
                      <ns5:bodyPr wrap="square">
                        <ns4:noAutofit/>
                      </ns5:bodyPr>
                    </ns5:wsp>
                  </ns4:graphicData>
                </ns4:graphic>
              </ns3:anchor>
            </w:drawing>
          </ns1:Choice>
          <ns1:Fallback>
            <w:pict>
              <ns6:rect id="_x0000_s1026" ns7:spid="_x0000_s1026" ns7:spt="1" style="position:absolute;left:0pt;margin-left:-59.25pt;margin-top:-34.55pt;height:37.4pt;width:105.2pt;z-index:251662336;mso-width-relative:page;mso-height-relative:page;" filled="f" stroked="f" coordsize="21600,21600" ns7:gfxdata="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7mV7N2gAAAAkBAAAPAAAAAAAAAAEAIAAAACIAAABkcnMvZG93bnJldi54bWxQSwECFAAU&#10;AAAACACHTuJAsqIjPrYBAABPAwAADgAAAAAAAAABACAAAAApAQAAZHJzL2Uyb0RvYy54bWxQSwUG&#10;AAAAAAYABgBZAQAAUQUAAAAA&#10;">
                <ns6:fill on="f" focussize="0,0"/>
                <ns6:stroke on="f"/>
                <ns6:imagedata ns7:title=""/>
                <ns7:lock ns6:ext="edit" aspectratio="f"/>
                <ns6:textbox>
                  <w:txbxContent>
                    <w:p ns2:paraId="6CD0D738">
                      <w:pPr>
                        <w:pStyle w:val="4"/>
                        <w:spacing w:before="0" w:beforeAutospacing="0" w:after="0" w:afterAutospacing="0" w:line="600" w:lineRule="exact"/>
                        <w:rPr>
                          <w:rFonts w:hint="eastAsia"/>
                          <w:color w:val="53637D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3637D"/>
                          <w:spacing w:val="60"/>
                          <w:kern w:val="24"/>
                          <w:sz w:val="48"/>
                          <w:szCs w:val="48"/>
                        </w:rPr>
                        <w:t>姓名</w:t>
                      </w:r>
                    </w:p>
                  </w:txbxContent>
                </ns6:textbox>
              </ns6:rect>
            </w:pict>
          </ns1:Fallback>
        </ns1:AlternateContent>
      </w:r>
      <w:r>
        <ns1:AlternateContent>
          <ns1:Choice Requires="wps">
            <w:drawing>
              <ns3:anchor distT="0" distB="0" distL="114300" distR="114300" simplePos="0" relativeHeight="251661312" behindDoc="0" locked="0" layoutInCell="1" allowOverlap="1">
                <ns3:simplePos x="0" y="0"/>
                <ns3:positionH relativeFrom="column">
                  <ns3:posOffset>-800735</ns3:posOffset>
                </ns3:positionH>
                <ns3:positionV relativeFrom="paragraph">
                  <ns3:posOffset>2583815</ns3:posOffset>
                </ns3:positionV>
                <ns3:extent cx="6786880" cy="2860040"/>
                <ns3:effectExtent l="0" t="0" r="0" b="0"/>
                <ns3:wrapNone/>
                <ns3:docPr id="8" name="Rectangle 3"/>
                <ns3:cNvGraphicFramePr/>
                <ns4:graphic>
                  <ns4:graphicData uri="http://schemas.microsoft.com/office/word/2010/wordprocessingShape">
                    <ns5:wsp>
                      <ns5:cNvSpPr>
                        <ns4:spLocks noChangeArrowheads="1"/>
                      </ns5:cNvSpPr>
                      <ns5:spPr bwMode="auto">
                        <ns4:xfrm>
                          <ns4:off x="0" y="0"/>
                          <ns4:ext cx="6786880" cy="2860040"/>
                        </ns4:xfrm>
                        <ns4:prstGeom prst="rect">
                          <ns4:avLst/>
                        </ns4:prstGeom>
                      </ns5:spPr>
                      <ns5:txbx>
                        <w:txbxContent>
                          <w:p ns2:paraId="19A71279"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16"/>
                                <w:szCs w:val="22"/>
                                <ns2:textFill>
                                  <ns2:solidFill>
                                    <ns2:schemeClr ns2:val="tx1">
                                      <ns2:lumMod ns2:val="75000"/>
                                      <ns2:lumOff ns2:val="25000"/>
                                    </ns2:schemeClr>
                                  </ns2:solidFill>
                                </ns2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16"/>
                                <w:szCs w:val="22"/>
                                <ns2:textFill>
                                  <ns2:solidFill>
                                    <ns2:schemeClr ns2:val="tx1">
                                      <ns2:lumMod ns2:val="75000"/>
                                      <ns2:lumOff ns2:val="25000"/>
                                    </ns2:schemeClr>
                                  </ns2:solidFill>
                                </ns2:textFill>
                              </w:rPr>
                              <w:t>2025.09-2025.12 重庆信息通信研究院数创中心 售前助理</w:t>
                            </w:r>
                          </w:p>
                          <w:p ns2:paraId="76401625"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16"/>
                                <w:szCs w:val="22"/>
                                <ns2:textFill>
                                  <ns2:solidFill>
                                    <ns2:schemeClr ns2:val="tx1">
                                      <ns2:lumMod ns2:val="75000"/>
                                      <ns2:lumOff ns2:val="25000"/>
                                    </ns2:schemeClr>
                                  </ns2:solidFill>
                                </ns2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16"/>
                                <w:szCs w:val="22"/>
                                <ns2:textFill>
                                  <ns2:solidFill>
                                    <ns2:schemeClr ns2:val="tx1">
                                      <ns2:lumMod ns2:val="75000"/>
                                      <ns2:lumOff ns2:val="25000"/>
                                    </ns2:schemeClr>
                                  </ns2:solidFill>
                                </ns2:textFill>
                              </w:rPr>
                              <w:t>跟随调研工作走访企业，记录客户需求、业务痛点和现场设备信息，协助整理为调研材料。</w:t>
                            </w:r>
                          </w:p>
                          <w:p ns2:paraId="425E6459"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16"/>
                                <w:szCs w:val="22"/>
                                <ns2:textFill>
                                  <ns2:solidFill>
                                    <ns2:schemeClr ns2:val="tx1">
                                      <ns2:lumMod ns2:val="75000"/>
                                      <ns2:lumOff ns2:val="25000"/>
                                    </ns2:schemeClr>
                                  </ns2:solidFill>
                                </ns2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16"/>
                                <w:szCs w:val="22"/>
                                <ns2:textFill>
                                  <ns2:solidFill>
                                    <ns2:schemeClr ns2:val="tx1">
                                      <ns2:lumMod ns2:val="75000"/>
                                      <ns2:lumOff ns2:val="25000"/>
                                    </ns2:schemeClr>
                                  </ns2:solidFill>
                                </ns2:textFill>
                              </w:rPr>
                              <w:t>参与投标文件和方案资料整理，配合核对技术方案、报价材料、产品说明等内容。</w:t>
                            </w:r>
                          </w:p>
                          <w:p ns2:paraId="3BC49EE5"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16"/>
                                <w:szCs w:val="22"/>
                                <ns2:textFill>
                                  <ns2:solidFill>
                                    <ns2:schemeClr ns2:val="tx1">
                                      <ns2:lumMod ns2:val="75000"/>
                                      <ns2:lumOff ns2:val="25000"/>
                                    </ns2:schemeClr>
                                  </ns2:solidFill>
                                </ns2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16"/>
                                <w:szCs w:val="22"/>
                                <ns2:textFill>
                                  <ns2:solidFill>
                                    <ns2:schemeClr ns2:val="tx1">
                                      <ns2:lumMod ns2:val="75000"/>
                                      <ns2:lumOff ns2:val="25000"/>
                                    </ns2:schemeClr>
                                  </ns2:solidFill>
                                </ns2:textFill>
                              </w:rPr>
                              <w:t>负责系统产品演示视频录制与剪辑，优化演示流程，帮助客户更直观理解产品功能。</w:t>
                            </w:r>
                          </w:p>
                          <w:p ns2:paraId="7145AC59"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16"/>
                                <w:szCs w:val="22"/>
                                <ns2:textFill>
                                  <ns2:solidFill>
                                    <ns2:schemeClr ns2:val="tx1">
                                      <ns2:lumMod ns2:val="75000"/>
                                      <ns2:lumOff ns2:val="25000"/>
                                    </ns2:schemeClr>
                                  </ns2:solidFill>
                                </ns2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16"/>
                                <w:szCs w:val="22"/>
                                <ns2:textFill>
                                  <ns2:solidFill>
                                    <ns2:schemeClr ns2:val="tx1">
                                      <ns2:lumMod ns2:val="75000"/>
                                      <ns2:lumOff ns2:val="25000"/>
                                    </ns2:schemeClr>
                                  </ns2:solidFill>
                                </ns2:textFill>
                              </w:rPr>
                              <w:t>参与投标现场支持，配合材料准备、流程跟进和问题记录，积累政企项目售前支持经验。</w:t>
                            </w:r>
                          </w:p>
                          <w:p ns2:paraId="6000E311"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16"/>
                                <w:szCs w:val="21"/>
                                <ns2:textFill>
                                  <ns2:solidFill>
                                    <ns2:schemeClr ns2:val="tx1">
                                      <ns2:lumMod ns2:val="75000"/>
                                      <ns2:lumOff ns2:val="25000"/>
                                    </ns2:schemeClr>
                                  </ns2:solidFill>
                                </ns2:textFill>
                              </w:rPr>
                            </w:pPr>
                          </w:p>
                        </w:txbxContent>
                      </ns5:txbx>
                      <ns5:bodyPr wrap="square">
                        <ns4:spAutoFit/>
                      </ns5:bodyPr>
                    </ns5:wsp>
                  </ns4:graphicData>
                </ns4:graphic>
              </ns3:anchor>
            </w:drawing>
          </ns1:Choice>
          <ns1:Fallback>
            <w:pict>
              <ns6:rect id="Rectangle 3" ns7:spid="_x0000_s1026" ns7:spt="1" style="position:absolute;left:0pt;margin-left:-63.05pt;margin-top:203.45pt;height:225.2pt;width:534.4pt;z-index:251661312;mso-width-relative:page;mso-height-relative:page;" filled="f" stroked="f" coordsize="21600,21600" ns7:gfxdata="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OCxgb7cAAAADAEAAA8AAAAAAAAAAQAgAAAAIgAAAGRycy9kb3ducmV2Lnht&#10;bFBLAQIUABQAAAAIAIdO4kBMfdelvAEAAHwDAAAOAAAAAAAAAAEAIAAAACsBAABkcnMvZTJvRG9j&#10;LnhtbFBLBQYAAAAABgAGAFkBAABZBQAAAAA=&#10;">
                <ns6:fill on="f" focussize="0,0"/>
                <ns6:stroke on="f"/>
                <ns6:imagedata ns7:title=""/>
                <ns7:lock ns6:ext="edit" aspectratio="f"/>
                <ns6:textbox style="mso-fit-shape-to-text:t;">
                  <w:txbxContent>
                    <w:p ns2:paraId="19A71279">
                      <w:pPr>
                        <w:pStyle w:val="4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16"/>
                          <w:szCs w:val="22"/>
                          <ns2:textFill>
                            <ns2:solidFill>
                              <ns2:schemeClr ns2:val="tx1">
                                <ns2:lumMod ns2:val="75000"/>
                                <ns2:lumOff ns2:val="25000"/>
                              </ns2:schemeClr>
                            </ns2:solidFill>
                          </ns2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16"/>
                          <w:szCs w:val="22"/>
                          <ns2:textFill>
                            <ns2:solidFill>
                              <ns2:schemeClr ns2:val="tx1">
                                <ns2:lumMod ns2:val="75000"/>
                                <ns2:lumOff ns2:val="25000"/>
                              </ns2:schemeClr>
                            </ns2:solidFill>
                          </ns2:textFill>
                        </w:rPr>
                        <w:t>2025.09-2025.12 重庆信息通信研究院数创中心 售前助理</w:t>
                      </w:r>
                    </w:p>
                    <w:p ns2:paraId="76401625">
                      <w:pPr>
                        <w:pStyle w:val="4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16"/>
                          <w:szCs w:val="22"/>
                          <ns2:textFill>
                            <ns2:solidFill>
                              <ns2:schemeClr ns2:val="tx1">
                                <ns2:lumMod ns2:val="75000"/>
                                <ns2:lumOff ns2:val="25000"/>
                              </ns2:schemeClr>
                            </ns2:solidFill>
                          </ns2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16"/>
                          <w:szCs w:val="22"/>
                          <ns2:textFill>
                            <ns2:solidFill>
                              <ns2:schemeClr ns2:val="tx1">
                                <ns2:lumMod ns2:val="75000"/>
                                <ns2:lumOff ns2:val="25000"/>
                              </ns2:schemeClr>
                            </ns2:solidFill>
                          </ns2:textFill>
                        </w:rPr>
                        <w:t>跟随调研工作走访企业，记录客户需求、业务痛点和现场设备信息，协助整理为调研材料。</w:t>
                      </w:r>
                    </w:p>
                    <w:p ns2:paraId="425E6459">
                      <w:pPr>
                        <w:pStyle w:val="4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16"/>
                          <w:szCs w:val="22"/>
                          <ns2:textFill>
                            <ns2:solidFill>
                              <ns2:schemeClr ns2:val="tx1">
                                <ns2:lumMod ns2:val="75000"/>
                                <ns2:lumOff ns2:val="25000"/>
                              </ns2:schemeClr>
                            </ns2:solidFill>
                          </ns2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16"/>
                          <w:szCs w:val="22"/>
                          <ns2:textFill>
                            <ns2:solidFill>
                              <ns2:schemeClr ns2:val="tx1">
                                <ns2:lumMod ns2:val="75000"/>
                                <ns2:lumOff ns2:val="25000"/>
                              </ns2:schemeClr>
                            </ns2:solidFill>
                          </ns2:textFill>
                        </w:rPr>
                        <w:t>参与投标文件和方案资料整理，配合核对技术方案、报价材料、产品说明等内容。</w:t>
                      </w:r>
                    </w:p>
                    <w:p ns2:paraId="3BC49EE5">
                      <w:pPr>
                        <w:pStyle w:val="4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16"/>
                          <w:szCs w:val="22"/>
                          <ns2:textFill>
                            <ns2:solidFill>
                              <ns2:schemeClr ns2:val="tx1">
                                <ns2:lumMod ns2:val="75000"/>
                                <ns2:lumOff ns2:val="25000"/>
                              </ns2:schemeClr>
                            </ns2:solidFill>
                          </ns2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16"/>
                          <w:szCs w:val="22"/>
                          <ns2:textFill>
                            <ns2:solidFill>
                              <ns2:schemeClr ns2:val="tx1">
                                <ns2:lumMod ns2:val="75000"/>
                                <ns2:lumOff ns2:val="25000"/>
                              </ns2:schemeClr>
                            </ns2:solidFill>
                          </ns2:textFill>
                        </w:rPr>
                        <w:t>负责系统产品演示视频录制与剪辑，优化演示流程，帮助客户更直观理解产品功能。</w:t>
                      </w:r>
                    </w:p>
                    <w:p ns2:paraId="7145AC59">
                      <w:pPr>
                        <w:pStyle w:val="4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16"/>
                          <w:szCs w:val="22"/>
                          <ns2:textFill>
                            <ns2:solidFill>
                              <ns2:schemeClr ns2:val="tx1">
                                <ns2:lumMod ns2:val="75000"/>
                                <ns2:lumOff ns2:val="25000"/>
                              </ns2:schemeClr>
                            </ns2:solidFill>
                          </ns2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16"/>
                          <w:szCs w:val="22"/>
                          <ns2:textFill>
                            <ns2:solidFill>
                              <ns2:schemeClr ns2:val="tx1">
                                <ns2:lumMod ns2:val="75000"/>
                                <ns2:lumOff ns2:val="25000"/>
                              </ns2:schemeClr>
                            </ns2:solidFill>
                          </ns2:textFill>
                        </w:rPr>
                        <w:t>参与投标现场支持，配合材料准备、流程跟进和问题记录，积累政企项目售前支持经验。</w:t>
                      </w:r>
                    </w:p>
                    <w:p ns2:paraId="6000E311">
                      <w:pPr>
                        <w:pStyle w:val="4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16"/>
                          <w:szCs w:val="21"/>
                          <ns2:textFill>
                            <ns2:solidFill>
                              <ns2:schemeClr ns2:val="tx1">
                                <ns2:lumMod ns2:val="75000"/>
                                <ns2:lumOff ns2:val="25000"/>
                              </ns2:schemeClr>
                            </ns2:solidFill>
                          </ns2:textFill>
                        </w:rPr>
                      </w:pPr>
                    </w:p>
                  </w:txbxContent>
                </ns6:textbox>
              </ns6:rect>
            </w:pict>
          </ns1:Fallback>
        </ns1:AlternateContent>
      </w:r>
      <w:r>
        <ns1:AlternateContent>
          <ns1:Choice Requires="wps">
            <w:drawing>
              <ns3:anchor distT="0" distB="0" distL="114300" distR="114300" simplePos="0" relativeHeight="251660288" behindDoc="0" locked="0" layoutInCell="1" allowOverlap="1">
                <ns3:simplePos x="0" y="0"/>
                <ns3:positionH relativeFrom="column">
                  <ns3:posOffset>-800735</ns3:posOffset>
                </ns3:positionH>
                <ns3:positionV relativeFrom="paragraph">
                  <ns3:posOffset>1218565</ns3:posOffset>
                </ns3:positionV>
                <ns3:extent cx="6786880" cy="904240"/>
                <ns3:effectExtent l="0" t="0" r="0" b="0"/>
                <ns3:wrapNone/>
                <ns3:docPr id="6" name="矩形 6"/>
                <ns3:cNvGraphicFramePr/>
                <ns4:graphic>
                  <ns4:graphicData uri="http://schemas.microsoft.com/office/word/2010/wordprocessingShape">
                    <ns5:wsp>
                      <ns5:cNvSpPr/>
                      <ns5:spPr>
                        <ns4:xfrm>
                          <ns4:off x="0" y="0"/>
                          <ns4:ext cx="6786880" cy="904240"/>
                        </ns4:xfrm>
                        <ns4:prstGeom prst="rect">
                          <ns4:avLst/>
                        </ns4:prstGeom>
                      </ns5:spPr>
                      <ns5:txbx>
                        <w:txbxContent>
                          <w:p ns2:paraId="0BB18254"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16"/>
                                <w:szCs w:val="22"/>
                                <ns2:textFill>
                                  <ns2:solidFill>
                                    <ns2:schemeClr ns2:val="tx1">
                                      <ns2:lumMod ns2:val="75000"/>
                                      <ns2:lumOff ns2:val="25000"/>
                                    </ns2:schemeClr>
                                  </ns2:solidFill>
                                </ns2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16"/>
                                <w:szCs w:val="22"/>
                                <ns2:textFill>
                                  <ns2:solidFill>
                                    <ns2:schemeClr ns2:val="tx1">
                                      <ns2:lumMod ns2:val="75000"/>
                                      <ns2:lumOff ns2:val="25000"/>
                                    </ns2:schemeClr>
                                  </ns2:solidFill>
                                </ns2:textFill>
                              </w:rPr>
                              <w:t>2022.09-2026.06 哈尔滨理工大学 软件工程 本科</w:t>
                            </w:r>
                          </w:p>
                          <w:p ns2:paraId="6B4FB2F0"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16"/>
                                <w:szCs w:val="22"/>
                                <ns2:textFill>
                                  <ns2:solidFill>
                                    <ns2:schemeClr ns2:val="tx1">
                                      <ns2:lumMod ns2:val="75000"/>
                                      <ns2:lumOff ns2:val="25000"/>
                                    </ns2:schemeClr>
                                  </ns2:solidFill>
                                </ns2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16"/>
                                <w:szCs w:val="22"/>
                                <ns2:textFill>
                                  <ns2:solidFill>
                                    <ns2:schemeClr ns2:val="tx1">
                                      <ns2:lumMod ns2:val="75000"/>
                                      <ns2:lumOff ns2:val="25000"/>
                                    </ns2:schemeClr>
                                  </ns2:solidFill>
                                </ns2:textFill>
                              </w:rPr>
                              <w:t>核心课程：软件工程过程、系统分析与设计、软件测试技术、软件项目管理、软件体系结构、数据库系统、Java 程序设计</w:t>
                            </w:r>
                          </w:p>
                          <w:p ns2:paraId="242246CF"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16"/>
                                <w:szCs w:val="22"/>
                                <ns2:textFill>
                                  <ns2:solidFill>
                                    <ns2:schemeClr ns2:val="tx1">
                                      <ns2:lumMod ns2:val="75000"/>
                                      <ns2:lumOff ns2:val="25000"/>
                                    </ns2:schemeClr>
                                  </ns2:solidFill>
                                </ns2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16"/>
                                <w:szCs w:val="22"/>
                                <ns2:textFill>
                                  <ns2:solidFill>
                                    <ns2:schemeClr ns2:val="tx1">
                                      <ns2:lumMod ns2:val="75000"/>
                                      <ns2:lumOff ns2:val="25000"/>
                                    </ns2:schemeClr>
                                  </ns2:solidFill>
                                </ns2:textFill>
                              </w:rPr>
                              <w:t>在校经历：担任班级学习委员，负责课程通知、学习资料整理与学习进度沟通；组织学习交流，协助同学跟进课程与考试安排，提升班级学习协作效率。普通话表达较标准，具备基础沟通与汇报能力。</w:t>
                            </w:r>
                          </w:p>
                          <w:p ns2:paraId="1C47D1F4"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16"/>
                                <w:szCs w:val="21"/>
                                <ns2:textFill>
                                  <ns2:solidFill>
                                    <ns2:schemeClr ns2:val="tx1">
                                      <ns2:lumMod ns2:val="75000"/>
                                      <ns2:lumOff ns2:val="25000"/>
                                    </ns2:schemeClr>
                                  </ns2:solidFill>
                                </ns2:textFill>
                              </w:rPr>
                            </w:pPr>
                          </w:p>
                        </w:txbxContent>
                      </ns5:txbx>
                      <ns5:bodyPr wrap="square">
                        <ns4:spAutoFit/>
                      </ns5:bodyPr>
                    </ns5:wsp>
                  </ns4:graphicData>
                </ns4:graphic>
              </ns3:anchor>
            </w:drawing>
          </ns1:Choice>
          <ns1:Fallback>
            <w:pict>
              <ns6:rect id="_x0000_s1026" ns7:spid="_x0000_s1026" ns7:spt="1" style="position:absolute;left:0pt;margin-left:-63.05pt;margin-top:95.95pt;height:71.2pt;width:534.4pt;z-index:251660288;mso-width-relative:page;mso-height-relative:page;" filled="f" stroked="f" coordsize="21600,21600" ns7:gfxdata="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">
                <ns6:fill on="f" focussize="0,0"/>
                <ns6:stroke on="f"/>
                <ns6:imagedata ns7:title=""/>
                <ns7:lock ns6:ext="edit" aspectratio="f"/>
                <ns6:textbox style="mso-fit-shape-to-text:t;">
                  <w:txbxContent>
                    <w:p ns2:paraId="0BB18254"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16"/>
                          <w:szCs w:val="22"/>
                          <ns2:textFill>
                            <ns2:solidFill>
                              <ns2:schemeClr ns2:val="tx1">
                                <ns2:lumMod ns2:val="75000"/>
                                <ns2:lumOff ns2:val="25000"/>
                              </ns2:schemeClr>
                            </ns2:solidFill>
                          </ns2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16"/>
                          <w:szCs w:val="22"/>
                          <ns2:textFill>
                            <ns2:solidFill>
                              <ns2:schemeClr ns2:val="tx1">
                                <ns2:lumMod ns2:val="75000"/>
                                <ns2:lumOff ns2:val="25000"/>
                              </ns2:schemeClr>
                            </ns2:solidFill>
                          </ns2:textFill>
                        </w:rPr>
                        <w:t>2022.09-2026.06 哈尔滨理工大学 软件工程 本科</w:t>
                      </w:r>
                    </w:p>
                    <w:p ns2:paraId="6B4FB2F0"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16"/>
                          <w:szCs w:val="22"/>
                          <ns2:textFill>
                            <ns2:solidFill>
                              <ns2:schemeClr ns2:val="tx1">
                                <ns2:lumMod ns2:val="75000"/>
                                <ns2:lumOff ns2:val="25000"/>
                              </ns2:schemeClr>
                            </ns2:solidFill>
                          </ns2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16"/>
                          <w:szCs w:val="22"/>
                          <ns2:textFill>
                            <ns2:solidFill>
                              <ns2:schemeClr ns2:val="tx1">
                                <ns2:lumMod ns2:val="75000"/>
                                <ns2:lumOff ns2:val="25000"/>
                              </ns2:schemeClr>
                            </ns2:solidFill>
                          </ns2:textFill>
                        </w:rPr>
                        <w:t>核心课程：软件工程过程、系统分析与设计、软件测试技术、软件项目管理、软件体系结构、数据库系统、Java 程序设计</w:t>
                      </w:r>
                    </w:p>
                    <w:p ns2:paraId="242246CF"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16"/>
                          <w:szCs w:val="22"/>
                          <ns2:textFill>
                            <ns2:solidFill>
                              <ns2:schemeClr ns2:val="tx1">
                                <ns2:lumMod ns2:val="75000"/>
                                <ns2:lumOff ns2:val="25000"/>
                              </ns2:schemeClr>
                            </ns2:solidFill>
                          </ns2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16"/>
                          <w:szCs w:val="22"/>
                          <ns2:textFill>
                            <ns2:solidFill>
                              <ns2:schemeClr ns2:val="tx1">
                                <ns2:lumMod ns2:val="75000"/>
                                <ns2:lumOff ns2:val="25000"/>
                              </ns2:schemeClr>
                            </ns2:solidFill>
                          </ns2:textFill>
                        </w:rPr>
                        <w:t>在校经历：担任班级学习委员，负责课程通知、学习资料整理与学习进度沟通；组织学习交流，协助同学跟进课程与考试安排，提升班级学习协作效率。普通话表达较标准，具备基础沟通与汇报能力。</w:t>
                      </w:r>
                    </w:p>
                    <w:p ns2:paraId="1C47D1F4"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16"/>
                          <w:szCs w:val="21"/>
                          <ns2:textFill>
                            <ns2:solidFill>
                              <ns2:schemeClr ns2:val="tx1">
                                <ns2:lumMod ns2:val="75000"/>
                                <ns2:lumOff ns2:val="25000"/>
                              </ns2:schemeClr>
                            </ns2:solidFill>
                          </ns2:textFill>
                        </w:rPr>
                      </w:pPr>
                    </w:p>
                  </w:txbxContent>
                </ns6:textbox>
              </ns6:rect>
            </w:pict>
          </ns1:Fallback>
        </ns1:AlternateContent>
      </w:r>
      <w:r>
        <ns1:AlternateContent>
          <ns1:Choice Requires="wpg">
            <w:drawing>
              <ns3:anchor distT="0" distB="0" distL="114300" distR="114300" simplePos="0" relativeHeight="251666432" behindDoc="0" locked="0" layoutInCell="1" allowOverlap="1">
                <ns3:simplePos x="0" y="0"/>
                <ns3:positionH relativeFrom="column">
                  <ns3:posOffset>-772160</ns3:posOffset>
                </ns3:positionH>
                <ns3:positionV relativeFrom="paragraph">
                  <ns3:posOffset>2272030</ns3:posOffset>
                </ns3:positionV>
                <ns3:extent cx="6736080" cy="288925"/>
                <ns3:effectExtent l="0" t="0" r="0" b="635"/>
                <ns3:wrapNone/>
                <ns3:docPr id="133" name="组合 133"/>
                <ns3:cNvGraphicFramePr/>
                <ns4:graphic>
                  <ns4:graphicData uri="http://schemas.microsoft.com/office/word/2010/wordprocessingGroup">
                    <ns8:wgp>
                      <ns8:cNvGrpSpPr/>
                      <ns8:grpSpPr>
                        <ns4:xfrm>
                          <ns4:off x="0" y="0"/>
                          <ns4:ext cx="6736080" cy="288925"/>
                          <ns4:chOff x="1902" y="6244"/>
                          <ns4:chExt cx="10608" cy="455"/>
                        </ns4:xfrm>
                      </ns8:grpSpPr>
                      <ns5:wsp>
                        <ns5:cNvPr id="115" name="平行四边形 61"/>
                        <ns5:cNvSpPr/>
                        <ns5:spPr>
                          <ns4:xfrm flipH="1">
                            <ns4:off x="4630" y="6587"/>
                            <ns4:ext cx="7880" cy="92"/>
                          </ns4:xfrm>
                          <ns4:prstGeom prst="parallelogram">
                            <ns4:avLst>
                              <ns4:gd name="adj" fmla="val 64130"/>
                            </ns4:avLst>
                          </ns4:prstGeom>
                          <ns4:solidFill>
                            <ns4:srgbClr val="53637C"/>
                          </ns4:solidFill>
                          <ns4:ln w="12700" cap="flat" cmpd="sng" algn="ctr">
                            <ns4:noFill/>
                            <ns4:prstDash val="solid"/>
                            <ns4:miter lim="800000"/>
                          </ns4:ln>
                          <ns4:effectLst/>
                        </ns5:spPr>
                        <ns5:txbx>
                          <w:txbxContent>
                            <w:p ns2:paraId="76296446">
                              <w:pPr>
                                <w:jc w:val="center"/>
                              </w:pPr>
                            </w:p>
                          </w:txbxContent>
                        </ns5:txbx>
                        <ns5:bodyPr rtlCol="0" anchor="ctr"/>
                      </ns5:wsp>
                      <ns8:grpSp>
                        <ns8:cNvPr id="132" name="组合 132"/>
                        <ns8:cNvGrpSpPr/>
                        <ns8:grpSpPr>
                          <ns4:xfrm>
                            <ns4:off x="1902" y="6244"/>
                            <ns4:ext cx="2703" cy="455"/>
                            <ns4:chOff x="1902" y="6244"/>
                            <ns4:chExt cx="2703" cy="455"/>
                          </ns4:xfrm>
                        </ns8:grpSpPr>
                        <ns5:wsp>
                          <ns5:cNvPr id="118" name="矩形 16"/>
                          <ns5:cNvSpPr/>
                          <ns5:spPr>
                            <ns4:xfrm>
                              <ns4:off x="1902" y="6269"/>
                              <ns4:ext cx="1514" cy="410"/>
                            </ns4:xfrm>
                            <ns4:prstGeom prst="rect">
                              <ns4:avLst/>
                            </ns4:prstGeom>
                            <ns4:solidFill>
                              <ns4:srgbClr val="53637C"/>
                            </ns4:solidFill>
                            <ns4:ln w="12700" cap="flat" cmpd="sng" algn="ctr">
                              <ns4:noFill/>
                              <ns4:prstDash val="solid"/>
                              <ns4:miter lim="800000"/>
                            </ns4:ln>
                            <ns4:effectLst/>
                          </ns5:spPr>
                          <ns5:txbx>
                            <w:txbxContent>
                              <w:p ns2:paraId="61CE1751">
                                <w:pPr>
                                  <w:jc w:val="center"/>
                                </w:pPr>
                              </w:p>
                            </w:txbxContent>
                          </ns5:txbx>
                          <ns5:bodyPr rtlCol="0" anchor="ctr"/>
                        </ns5:wsp>
                        <ns5:wsp>
                          <ns5:cNvPr id="119" name="梯形 26"/>
                          <ns5:cNvSpPr/>
                          <ns5:spPr>
                            <ns4:xfrm>
                              <ns4:off x="2916" y="6269"/>
                              <ns4:ext cx="1689" cy="410"/>
                            </ns4:xfrm>
                            <ns4:prstGeom prst="trapezoid">
                              <ns4:avLst>
                                <ns4:gd name="adj" fmla="val 59620"/>
                              </ns4:avLst>
                            </ns4:prstGeom>
                            <ns4:solidFill>
                              <ns4:srgbClr val="53637C"/>
                            </ns4:solidFill>
                            <ns4:ln w="12700" cap="flat" cmpd="sng" algn="ctr">
                              <ns4:noFill/>
                              <ns4:prstDash val="solid"/>
                              <ns4:miter lim="800000"/>
                            </ns4:ln>
                            <ns4:effectLst/>
                          </ns5:spPr>
                          <ns5:txbx>
                            <w:txbxContent>
                              <w:p ns2:paraId="45F97E0D">
                                <w:pPr>
                                  <w:jc w:val="center"/>
                                </w:pPr>
                              </w:p>
                            </w:txbxContent>
                          </ns5:txbx>
                          <ns5:bodyPr rtlCol="0" anchor="ctr"/>
                        </ns5:wsp>
                        <ns5:wsp>
                          <ns5:cNvPr id="120" name="矩形 31"/>
                          <ns5:cNvSpPr/>
                          <ns5:spPr>
                            <ns4:xfrm>
                              <ns4:off x="2414" y="6244"/>
                              <ns4:ext cx="1485" cy="455"/>
                            </ns4:xfrm>
                            <ns4:prstGeom prst="rect">
                              <ns4:avLst/>
                            </ns4:prstGeom>
                            <ns4:noFill/>
                            <ns4:ln w="12700" cap="flat" cmpd="sng" algn="ctr">
                              <ns4:noFill/>
                              <ns4:prstDash val="solid"/>
                              <ns4:miter lim="800000"/>
                            </ns4:ln>
                            <ns4:effectLst/>
                          </ns5:spPr>
                          <ns5:txbx>
                            <w:txbxContent>
                              <w:p ns2:paraId="495DB155">
                                <w:pPr>
                                  <w:pStyle w:val="4"/>
                                  <w:spacing w:before="0" w:beforeAutospacing="0" w:after="0" w:afterAutospacing="0" w:line="312" w:lineRule="exact"/>
                                  <w:jc w:val="distribute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color w:val="FFFFFF"/>
                                    <w:kern w:val="24"/>
                                    <w:sz w:val="26"/>
                                    <w:szCs w:val="26"/>
                                  </w:rPr>
                                  <w:t>实习经历</w:t>
                                </w:r>
                              </w:p>
                            </w:txbxContent>
                          </ns5:txbx>
                          <ns5:bodyPr rtlCol="0" anchor="ctr"/>
                        </ns5:wsp>
                        <ns5:wsp>
                          <ns5:cNvPr id="122" name="人"/>
                          <ns5:cNvSpPr/>
                          <ns5:spPr bwMode="auto">
                            <ns4:xfrm>
                              <ns4:off x="2081" y="6340"/>
                              <ns4:ext cx="352" cy="275"/>
                            </ns4:xfrm>
                            <ns4:custGeom>
                              <ns4:avLst/>
                              <ns4:gdLst>
                                <ns4:gd name="T0" fmla="*/ 748450 w 619"/>
                                <ns4:gd name="T1" fmla="*/ 920077 h 634"/>
                                <ns4:gd name="T2" fmla="*/ 748450 w 619"/>
                                <ns4:gd name="T3" fmla="*/ 920077 h 634"/>
                                <ns4:gd name="T4" fmla="*/ 812057 w 619"/>
                                <ns4:gd name="T5" fmla="*/ 542391 h 634"/>
                                <ns4:gd name="T6" fmla="*/ 436772 w 619"/>
                                <ns4:gd name="T7" fmla="*/ 0 h 634"/>
                                <ns4:gd name="T8" fmla="*/ 61487 w 619"/>
                                <ns4:gd name="T9" fmla="*/ 542391 h 634"/>
                                <ns4:gd name="T10" fmla="*/ 154779 w 619"/>
                                <ns4:gd name="T11" fmla="*/ 920077 h 634"/>
                                <ns4:gd name="T12" fmla="*/ 0 w 619"/>
                                <ns4:gd name="T13" fmla="*/ 1212570 h 634"/>
                                <ns4:gd name="T14" fmla="*/ 0 w 619"/>
                                <ns4:gd name="T15" fmla="*/ 1462468 h 634"/>
                                <ns4:gd name="T16" fmla="*/ 250190 w 619"/>
                                <ns4:gd name="T17" fmla="*/ 1797557 h 634"/>
                                <ns4:gd name="T18" fmla="*/ 655158 w 619"/>
                                <ns4:gd name="T19" fmla="*/ 1797557 h 634"/>
                                <ns4:gd name="T20" fmla="*/ 905348 w 619"/>
                                <ns4:gd name="T21" fmla="*/ 1462468 h 634"/>
                                <ns4:gd name="T22" fmla="*/ 905348 w 619"/>
                                <ns4:gd name="T23" fmla="*/ 1212570 h 634"/>
                                <ns4:gd name="T24" fmla="*/ 748450 w 619"/>
                                <ns4:gd name="T25" fmla="*/ 920077 h 634"/>
                                <ns4:gd name="T26" fmla="*/ 154779 w 619"/>
                                <ns4:gd name="T27" fmla="*/ 542391 h 634"/>
                                <ns4:gd name="T28" fmla="*/ 154779 w 619"/>
                                <ns4:gd name="T29" fmla="*/ 542391 h 634"/>
                                <ns4:gd name="T30" fmla="*/ 436772 w 619"/>
                                <ns4:gd name="T31" fmla="*/ 124949 h 634"/>
                                <ns4:gd name="T32" fmla="*/ 748450 w 619"/>
                                <ns4:gd name="T33" fmla="*/ 542391 h 634"/>
                                <ns4:gd name="T34" fmla="*/ 436772 w 619"/>
                                <ns4:gd name="T35" fmla="*/ 1002429 h 634"/>
                                <ns4:gd name="T36" fmla="*/ 154779 w 619"/>
                                <ns4:gd name="T37" fmla="*/ 542391 h 634"/>
                                <ns4:gd name="T38" fmla="*/ 812057 w 619"/>
                                <ns4:gd name="T39" fmla="*/ 1422711 h 634"/>
                                <ns4:gd name="T40" fmla="*/ 812057 w 619"/>
                                <ns4:gd name="T41" fmla="*/ 1422711 h 634"/>
                                <ns4:gd name="T42" fmla="*/ 623355 w 619"/>
                                <ns4:gd name="T43" fmla="*/ 1672609 h 634"/>
                                <ns4:gd name="T44" fmla="*/ 279873 w 619"/>
                                <ns4:gd name="T45" fmla="*/ 1672609 h 634"/>
                                <ns4:gd name="T46" fmla="*/ 61487 w 619"/>
                                <ns4:gd name="T47" fmla="*/ 1422711 h 634"/>
                                <ns4:gd name="T48" fmla="*/ 61487 w 619"/>
                                <ns4:gd name="T49" fmla="*/ 1255166 h 634"/>
                                <ns4:gd name="T50" fmla="*/ 218386 w 619"/>
                                <ns4:gd name="T51" fmla="*/ 1002429 h 634"/>
                                <ns4:gd name="T52" fmla="*/ 436772 w 619"/>
                                <ns4:gd name="T53" fmla="*/ 1130218 h 634"/>
                                <ns4:gd name="T54" fmla="*/ 655158 w 619"/>
                                <ns4:gd name="T55" fmla="*/ 1002429 h 634"/>
                                <ns4:gd name="T56" fmla="*/ 812057 w 619"/>
                                <ns4:gd name="T57" fmla="*/ 1255166 h 634"/>
                                <ns4:gd name="T58" fmla="*/ 812057 w 619"/>
                                <ns4:gd name="T59" fmla="*/ 1422711 h 634"/>
                                <ns4:gd name="T60" fmla="*/ 935032 w 619"/>
                                <ns4:gd name="T61" fmla="*/ 460038 h 634"/>
                                <ns4:gd name="T62" fmla="*/ 935032 w 619"/>
                                <ns4:gd name="T63" fmla="*/ 460038 h 634"/>
                                <ns4:gd name="T64" fmla="*/ 1278513 w 619"/>
                                <ns4:gd name="T65" fmla="*/ 460038 h 634"/>
                                <ns4:gd name="T66" fmla="*/ 1310317 w 619"/>
                                <ns4:gd name="T67" fmla="*/ 374846 h 634"/>
                                <ns4:gd name="T68" fmla="*/ 1278513 w 619"/>
                                <ns4:gd name="T69" fmla="*/ 335090 h 634"/>
                                <ns4:gd name="T70" fmla="*/ 935032 w 619"/>
                                <ns4:gd name="T71" fmla="*/ 335090 h 634"/>
                                <ns4:gd name="T72" fmla="*/ 905348 w 619"/>
                                <ns4:gd name="T73" fmla="*/ 374846 h 634"/>
                                <ns4:gd name="T74" fmla="*/ 935032 w 619"/>
                                <ns4:gd name="T75" fmla="*/ 460038 h 634"/>
                                <ns4:gd name="T76" fmla="*/ 1278513 w 619"/>
                                <ns4:gd name="T77" fmla="*/ 1337519 h 634"/>
                                <ns4:gd name="T78" fmla="*/ 1278513 w 619"/>
                                <ns4:gd name="T79" fmla="*/ 1337519 h 634"/>
                                <ns4:gd name="T80" fmla="*/ 1030443 w 619"/>
                                <ns4:gd name="T81" fmla="*/ 1337519 h 634"/>
                                <ns4:gd name="T82" fmla="*/ 998639 w 619"/>
                                <ns4:gd name="T83" fmla="*/ 1380115 h 634"/>
                                <ns4:gd name="T84" fmla="*/ 1030443 w 619"/>
                                <ns4:gd name="T85" fmla="*/ 1462468 h 634"/>
                                <ns4:gd name="T86" fmla="*/ 1278513 w 619"/>
                                <ns4:gd name="T87" fmla="*/ 1462468 h 634"/>
                                <ns4:gd name="T88" fmla="*/ 1310317 w 619"/>
                                <ns4:gd name="T89" fmla="*/ 1380115 h 634"/>
                                <ns4:gd name="T90" fmla="*/ 1278513 w 619"/>
                                <ns4:gd name="T91" fmla="*/ 1337519 h 634"/>
                                <ns4:gd name="T92" fmla="*/ 1278513 w 619"/>
                                <ns4:gd name="T93" fmla="*/ 670179 h 634"/>
                                <ns4:gd name="T94" fmla="*/ 1278513 w 619"/>
                                <ns4:gd name="T95" fmla="*/ 670179 h 634"/>
                                <ns4:gd name="T96" fmla="*/ 935032 w 619"/>
                                <ns4:gd name="T97" fmla="*/ 670179 h 634"/>
                                <ns4:gd name="T98" fmla="*/ 905348 w 619"/>
                                <ns4:gd name="T99" fmla="*/ 709936 h 634"/>
                                <ns4:gd name="T100" fmla="*/ 935032 w 619"/>
                                <ns4:gd name="T101" fmla="*/ 795128 h 634"/>
                                <ns4:gd name="T102" fmla="*/ 1278513 w 619"/>
                                <ns4:gd name="T103" fmla="*/ 795128 h 634"/>
                                <ns4:gd name="T104" fmla="*/ 1310317 w 619"/>
                                <ns4:gd name="T105" fmla="*/ 709936 h 634"/>
                                <ns4:gd name="T106" fmla="*/ 1278513 w 619"/>
                                <ns4:gd name="T107" fmla="*/ 670179 h 634"/>
                                <ns4:gd name="T108" fmla="*/ 1278513 w 619"/>
                                <ns4:gd name="T109" fmla="*/ 1002429 h 634"/>
                                <ns4:gd name="T110" fmla="*/ 1278513 w 619"/>
                                <ns4:gd name="T111" fmla="*/ 1002429 h 634"/>
                                <ns4:gd name="T112" fmla="*/ 1030443 w 619"/>
                                <ns4:gd name="T113" fmla="*/ 1002429 h 634"/>
                                <ns4:gd name="T114" fmla="*/ 998639 w 619"/>
                                <ns4:gd name="T115" fmla="*/ 1045025 h 634"/>
                                <ns4:gd name="T116" fmla="*/ 1030443 w 619"/>
                                <ns4:gd name="T117" fmla="*/ 1130218 h 634"/>
                                <ns4:gd name="T118" fmla="*/ 1278513 w 619"/>
                                <ns4:gd name="T119" fmla="*/ 1130218 h 634"/>
                                <ns4:gd name="T120" fmla="*/ 1310317 w 619"/>
                                <ns4:gd name="T121" fmla="*/ 1045025 h 634"/>
                                <ns4:gd name="T122" fmla="*/ 1278513 w 619"/>
                                <ns4:gd name="T123" fmla="*/ 1002429 h 634"/>
                                <ns4:gd name="T124" fmla="*/ 0 60000 65536"/>
                                <ns4:gd name="T125" fmla="*/ 0 60000 65536"/>
                                <ns4:gd name="T126" fmla="*/ 0 60000 65536"/>
                                <ns4:gd name="T127" fmla="*/ 0 60000 65536"/>
                                <ns4:gd name="T128" fmla="*/ 0 60000 65536"/>
                                <ns4:gd name="T129" fmla="*/ 0 60000 65536"/>
                                <ns4:gd name="T130" fmla="*/ 0 60000 65536"/>
                                <ns4:gd name="T131" fmla="*/ 0 60000 65536"/>
                                <ns4:gd name="T132" fmla="*/ 0 60000 65536"/>
                                <ns4:gd name="T133" fmla="*/ 0 60000 65536"/>
                                <ns4:gd name="T134" fmla="*/ 0 60000 65536"/>
                                <ns4:gd name="T135" fmla="*/ 0 60000 65536"/>
                                <ns4:gd name="T136" fmla="*/ 0 60000 65536"/>
                                <ns4:gd name="T137" fmla="*/ 0 60000 65536"/>
                                <ns4:gd name="T138" fmla="*/ 0 60000 65536"/>
                                <ns4:gd name="T139" fmla="*/ 0 60000 65536"/>
                                <ns4:gd name="T140" fmla="*/ 0 60000 65536"/>
                                <ns4:gd name="T141" fmla="*/ 0 60000 65536"/>
                                <ns4:gd name="T142" fmla="*/ 0 60000 65536"/>
                                <ns4:gd name="T143" fmla="*/ 0 60000 65536"/>
                                <ns4:gd name="T144" fmla="*/ 0 60000 65536"/>
                                <ns4:gd name="T145" fmla="*/ 0 60000 65536"/>
                                <ns4:gd name="T146" fmla="*/ 0 60000 65536"/>
                                <ns4:gd name="T147" fmla="*/ 0 60000 65536"/>
                                <ns4:gd name="T148" fmla="*/ 0 60000 65536"/>
                                <ns4:gd name="T149" fmla="*/ 0 60000 65536"/>
                                <ns4:gd name="T150" fmla="*/ 0 60000 65536"/>
                                <ns4:gd name="T151" fmla="*/ 0 60000 65536"/>
                                <ns4:gd name="T152" fmla="*/ 0 60000 65536"/>
                                <ns4:gd name="T153" fmla="*/ 0 60000 65536"/>
                                <ns4:gd name="T154" fmla="*/ 0 60000 65536"/>
                                <ns4:gd name="T155" fmla="*/ 0 60000 65536"/>
                                <ns4:gd name="T156" fmla="*/ 0 60000 65536"/>
                                <ns4:gd name="T157" fmla="*/ 0 60000 65536"/>
                                <ns4:gd name="T158" fmla="*/ 0 60000 65536"/>
                                <ns4:gd name="T159" fmla="*/ 0 60000 65536"/>
                                <ns4:gd name="T160" fmla="*/ 0 60000 65536"/>
                                <ns4:gd name="T161" fmla="*/ 0 60000 65536"/>
                                <ns4:gd name="T162" fmla="*/ 0 60000 65536"/>
                                <ns4:gd name="T163" fmla="*/ 0 60000 65536"/>
                                <ns4:gd name="T164" fmla="*/ 0 60000 65536"/>
                                <ns4:gd name="T165" fmla="*/ 0 60000 65536"/>
                                <ns4:gd name="T166" fmla="*/ 0 60000 65536"/>
                                <ns4:gd name="T167" fmla="*/ 0 60000 65536"/>
                                <ns4:gd name="T168" fmla="*/ 0 60000 65536"/>
                                <ns4:gd name="T169" fmla="*/ 0 60000 65536"/>
                                <ns4:gd name="T170" fmla="*/ 0 60000 65536"/>
                                <ns4:gd name="T171" fmla="*/ 0 60000 65536"/>
                                <ns4:gd name="T172" fmla="*/ 0 60000 65536"/>
                                <ns4:gd name="T173" fmla="*/ 0 60000 65536"/>
                                <ns4:gd name="T174" fmla="*/ 0 60000 65536"/>
                                <ns4:gd name="T175" fmla="*/ 0 60000 65536"/>
                                <ns4:gd name="T176" fmla="*/ 0 60000 65536"/>
                                <ns4:gd name="T177" fmla="*/ 0 60000 65536"/>
                                <ns4:gd name="T178" fmla="*/ 0 60000 65536"/>
                                <ns4:gd name="T179" fmla="*/ 0 60000 65536"/>
                                <ns4:gd name="T180" fmla="*/ 0 60000 65536"/>
                                <ns4:gd name="T181" fmla="*/ 0 60000 65536"/>
                                <ns4:gd name="T182" fmla="*/ 0 60000 65536"/>
                                <ns4:gd name="T183" fmla="*/ 0 60000 65536"/>
                                <ns4:gd name="T184" fmla="*/ 0 60000 65536"/>
                                <ns4:gd name="T185" fmla="*/ 0 60000 65536"/>
                              </ns4:gdLst>
                              <ns4:ahLst/>
                              <ns4:cxnLst>
                                <ns4:cxn ang="T124">
                                  <ns4:pos x="T0" y="T1"/>
                                </ns4:cxn>
                                <ns4:cxn ang="T125">
                                  <ns4:pos x="T2" y="T3"/>
                                </ns4:cxn>
                                <ns4:cxn ang="T126">
                                  <ns4:pos x="T4" y="T5"/>
                                </ns4:cxn>
                                <ns4:cxn ang="T127">
                                  <ns4:pos x="T6" y="T7"/>
                                </ns4:cxn>
                                <ns4:cxn ang="T128">
                                  <ns4:pos x="T8" y="T9"/>
                                </ns4:cxn>
                                <ns4:cxn ang="T129">
                                  <ns4:pos x="T10" y="T11"/>
                                </ns4:cxn>
                                <ns4:cxn ang="T130">
                                  <ns4:pos x="T12" y="T13"/>
                                </ns4:cxn>
                                <ns4:cxn ang="T131">
                                  <ns4:pos x="T14" y="T15"/>
                                </ns4:cxn>
                                <ns4:cxn ang="T132">
                                  <ns4:pos x="T16" y="T17"/>
                                </ns4:cxn>
                                <ns4:cxn ang="T133">
                                  <ns4:pos x="T18" y="T19"/>
                                </ns4:cxn>
                                <ns4:cxn ang="T134">
                                  <ns4:pos x="T20" y="T21"/>
                                </ns4:cxn>
                                <ns4:cxn ang="T135">
                                  <ns4:pos x="T22" y="T23"/>
                                </ns4:cxn>
                                <ns4:cxn ang="T136">
                                  <ns4:pos x="T24" y="T25"/>
                                </ns4:cxn>
                                <ns4:cxn ang="T137">
                                  <ns4:pos x="T26" y="T27"/>
                                </ns4:cxn>
                                <ns4:cxn ang="T138">
                                  <ns4:pos x="T28" y="T29"/>
                                </ns4:cxn>
                                <ns4:cxn ang="T139">
                                  <ns4:pos x="T30" y="T31"/>
                                </ns4:cxn>
                                <ns4:cxn ang="T140">
                                  <ns4:pos x="T32" y="T33"/>
                                </ns4:cxn>
                                <ns4:cxn ang="T141">
                                  <ns4:pos x="T34" y="T35"/>
                                </ns4:cxn>
                                <ns4:cxn ang="T142">
                                  <ns4:pos x="T36" y="T37"/>
                                </ns4:cxn>
                                <ns4:cxn ang="T143">
                                  <ns4:pos x="T38" y="T39"/>
                                </ns4:cxn>
                                <ns4:cxn ang="T144">
                                  <ns4:pos x="T40" y="T41"/>
                                </ns4:cxn>
                                <ns4:cxn ang="T145">
                                  <ns4:pos x="T42" y="T43"/>
                                </ns4:cxn>
                                <ns4:cxn ang="T146">
                                  <ns4:pos x="T44" y="T45"/>
                                </ns4:cxn>
                                <ns4:cxn ang="T147">
                                  <ns4:pos x="T46" y="T47"/>
                                </ns4:cxn>
                                <ns4:cxn ang="T148">
                                  <ns4:pos x="T48" y="T49"/>
                                </ns4:cxn>
                                <ns4:cxn ang="T149">
                                  <ns4:pos x="T50" y="T51"/>
                                </ns4:cxn>
                                <ns4:cxn ang="T150">
                                  <ns4:pos x="T52" y="T53"/>
                                </ns4:cxn>
                                <ns4:cxn ang="T151">
                                  <ns4:pos x="T54" y="T55"/>
                                </ns4:cxn>
                                <ns4:cxn ang="T152">
                                  <ns4:pos x="T56" y="T57"/>
                                </ns4:cxn>
                                <ns4:cxn ang="T153">
                                  <ns4:pos x="T58" y="T59"/>
                                </ns4:cxn>
                                <ns4:cxn ang="T154">
                                  <ns4:pos x="T60" y="T61"/>
                                </ns4:cxn>
                                <ns4:cxn ang="T155">
                                  <ns4:pos x="T62" y="T63"/>
                                </ns4:cxn>
                                <ns4:cxn ang="T156">
                                  <ns4:pos x="T64" y="T65"/>
                                </ns4:cxn>
                                <ns4:cxn ang="T157">
                                  <ns4:pos x="T66" y="T67"/>
                                </ns4:cxn>
                                <ns4:cxn ang="T158">
                                  <ns4:pos x="T68" y="T69"/>
                                </ns4:cxn>
                                <ns4:cxn ang="T159">
                                  <ns4:pos x="T70" y="T71"/>
                                </ns4:cxn>
                                <ns4:cxn ang="T160">
                                  <ns4:pos x="T72" y="T73"/>
                                </ns4:cxn>
                                <ns4:cxn ang="T161">
                                  <ns4:pos x="T74" y="T75"/>
                                </ns4:cxn>
                                <ns4:cxn ang="T162">
                                  <ns4:pos x="T76" y="T77"/>
                                </ns4:cxn>
                                <ns4:cxn ang="T163">
                                  <ns4:pos x="T78" y="T79"/>
                                </ns4:cxn>
                                <ns4:cxn ang="T164">
                                  <ns4:pos x="T80" y="T81"/>
                                </ns4:cxn>
                                <ns4:cxn ang="T165">
                                  <ns4:pos x="T82" y="T83"/>
                                </ns4:cxn>
                                <ns4:cxn ang="T166">
                                  <ns4:pos x="T84" y="T85"/>
                                </ns4:cxn>
                                <ns4:cxn ang="T167">
                                  <ns4:pos x="T86" y="T87"/>
                                </ns4:cxn>
                                <ns4:cxn ang="T168">
                                  <ns4:pos x="T88" y="T89"/>
                                </ns4:cxn>
                                <ns4:cxn ang="T169">
                                  <ns4:pos x="T90" y="T91"/>
                                </ns4:cxn>
                                <ns4:cxn ang="T170">
                                  <ns4:pos x="T92" y="T93"/>
                                </ns4:cxn>
                                <ns4:cxn ang="T171">
                                  <ns4:pos x="T94" y="T95"/>
                                </ns4:cxn>
                                <ns4:cxn ang="T172">
                                  <ns4:pos x="T96" y="T97"/>
                                </ns4:cxn>
                                <ns4:cxn ang="T173">
                                  <ns4:pos x="T98" y="T99"/>
                                </ns4:cxn>
                                <ns4:cxn ang="T174">
                                  <ns4:pos x="T100" y="T101"/>
                                </ns4:cxn>
                                <ns4:cxn ang="T175">
                                  <ns4:pos x="T102" y="T103"/>
                                </ns4:cxn>
                                <ns4:cxn ang="T176">
                                  <ns4:pos x="T104" y="T105"/>
                                </ns4:cxn>
                                <ns4:cxn ang="T177">
                                  <ns4:pos x="T106" y="T107"/>
                                </ns4:cxn>
                                <ns4:cxn ang="T178">
                                  <ns4:pos x="T108" y="T109"/>
                                </ns4:cxn>
                                <ns4:cxn ang="T179">
                                  <ns4:pos x="T110" y="T111"/>
                                </ns4:cxn>
                                <ns4:cxn ang="T180">
                                  <ns4:pos x="T112" y="T113"/>
                                </ns4:cxn>
                                <ns4:cxn ang="T181">
                                  <ns4:pos x="T114" y="T115"/>
                                </ns4:cxn>
                                <ns4:cxn ang="T182">
                                  <ns4:pos x="T116" y="T117"/>
                                </ns4:cxn>
                                <ns4:cxn ang="T183">
                                  <ns4:pos x="T118" y="T119"/>
                                </ns4:cxn>
                                <ns4:cxn ang="T184">
                                  <ns4:pos x="T120" y="T121"/>
                                </ns4:cxn>
                                <ns4:cxn ang="T185">
                                  <ns4:pos x="T122" y="T123"/>
                                </ns4:cxn>
                              </ns4:cxnLst>
                              <ns4:rect l="0" t="0" r="r" b="b"/>
                              <ns4:pathLst>
                                <ns4:path w="619" h="634">
                                  <ns4:moveTo>
                                    <ns4:pt x="353" y="324"/>
                                  </ns4:moveTo>
                                  <ns4:lnTo>
                                    <ns4:pt x="353" y="324"/>
                                  </ns4:lnTo>
                                  <ns4:cubicBezTo>
                                    <ns4:pt x="368" y="280"/>
                                    <ns4:pt x="383" y="250"/>
                                    <ns4:pt x="383" y="191"/>
                                  </ns4:cubicBezTo>
                                  <ns4:cubicBezTo>
                                    <ns4:pt x="383" y="89"/>
                                    <ns4:pt x="309" y="0"/>
                                    <ns4:pt x="206" y="0"/>
                                  </ns4:cubicBezTo>
                                  <ns4:cubicBezTo>
                                    <ns4:pt x="118" y="0"/>
                                    <ns4:pt x="29" y="89"/>
                                    <ns4:pt x="29" y="191"/>
                                  </ns4:cubicBezTo>
                                  <ns4:cubicBezTo>
                                    <ns4:pt x="29" y="250"/>
                                    <ns4:pt x="44" y="280"/>
                                    <ns4:pt x="73" y="324"/>
                                  </ns4:cubicBezTo>
                                  <ns4:cubicBezTo>
                                    <ns4:pt x="29" y="339"/>
                                    <ns4:pt x="0" y="383"/>
                                    <ns4:pt x="0" y="427"/>
                                  </ns4:cubicBezTo>
                                  <ns4:cubicBezTo>
                                    <ns4:pt x="0" y="515"/>
                                    <ns4:pt x="0" y="515"/>
                                    <ns4:pt x="0" y="515"/>
                                  </ns4:cubicBezTo>
                                  <ns4:cubicBezTo>
                                    <ns4:pt x="0" y="574"/>
                                    <ns4:pt x="44" y="633"/>
                                    <ns4:pt x="118" y="633"/>
                                  </ns4:cubicBezTo>
                                  <ns4:cubicBezTo>
                                    <ns4:pt x="309" y="633"/>
                                    <ns4:pt x="309" y="633"/>
                                    <ns4:pt x="309" y="633"/>
                                  </ns4:cubicBezTo>
                                  <ns4:cubicBezTo>
                                    <ns4:pt x="368" y="633"/>
                                    <ns4:pt x="427" y="574"/>
                                    <ns4:pt x="427" y="515"/>
                                  </ns4:cubicBezTo>
                                  <ns4:cubicBezTo>
                                    <ns4:pt x="427" y="427"/>
                                    <ns4:pt x="427" y="427"/>
                                    <ns4:pt x="427" y="427"/>
                                  </ns4:cubicBezTo>
                                  <ns4:cubicBezTo>
                                    <ns4:pt x="427" y="383"/>
                                    <ns4:pt x="398" y="339"/>
                                    <ns4:pt x="353" y="324"/>
                                  </ns4:cubicBezTo>
                                  <ns4:close/>
                                  <ns4:moveTo>
                                    <ns4:pt x="73" y="191"/>
                                  </ns4:moveTo>
                                  <ns4:lnTo>
                                    <ns4:pt x="73" y="191"/>
                                  </ns4:lnTo>
                                  <ns4:cubicBezTo>
                                    <ns4:pt x="73" y="103"/>
                                    <ns4:pt x="132" y="44"/>
                                    <ns4:pt x="206" y="44"/>
                                  </ns4:cubicBezTo>
                                  <ns4:cubicBezTo>
                                    <ns4:pt x="280" y="44"/>
                                    <ns4:pt x="353" y="103"/>
                                    <ns4:pt x="353" y="191"/>
                                  </ns4:cubicBezTo>
                                  <ns4:cubicBezTo>
                                    <ns4:pt x="353" y="280"/>
                                    <ns4:pt x="280" y="353"/>
                                    <ns4:pt x="206" y="353"/>
                                  </ns4:cubicBezTo>
                                  <ns4:cubicBezTo>
                                    <ns4:pt x="132" y="353"/>
                                    <ns4:pt x="73" y="280"/>
                                    <ns4:pt x="73" y="191"/>
                                  </ns4:cubicBezTo>
                                  <ns4:close/>
                                  <ns4:moveTo>
                                    <ns4:pt x="383" y="501"/>
                                  </ns4:moveTo>
                                  <ns4:lnTo>
                                    <ns4:pt x="383" y="501"/>
                                  </ns4:lnTo>
                                  <ns4:cubicBezTo>
                                    <ns4:pt x="383" y="545"/>
                                    <ns4:pt x="339" y="589"/>
                                    <ns4:pt x="294" y="589"/>
                                  </ns4:cubicBezTo>
                                  <ns4:cubicBezTo>
                                    <ns4:pt x="132" y="589"/>
                                    <ns4:pt x="132" y="589"/>
                                    <ns4:pt x="132" y="589"/>
                                  </ns4:cubicBezTo>
                                  <ns4:cubicBezTo>
                                    <ns4:pt x="73" y="589"/>
                                    <ns4:pt x="29" y="545"/>
                                    <ns4:pt x="29" y="501"/>
                                  </ns4:cubicBezTo>
                                  <ns4:cubicBezTo>
                                    <ns4:pt x="29" y="442"/>
                                    <ns4:pt x="29" y="442"/>
                                    <ns4:pt x="29" y="442"/>
                                  </ns4:cubicBezTo>
                                  <ns4:cubicBezTo>
                                    <ns4:pt x="29" y="398"/>
                                    <ns4:pt x="59" y="368"/>
                                    <ns4:pt x="103" y="353"/>
                                  </ns4:cubicBezTo>
                                  <ns4:cubicBezTo>
                                    <ns4:pt x="132" y="383"/>
                                    <ns4:pt x="177" y="398"/>
                                    <ns4:pt x="206" y="398"/>
                                  </ns4:cubicBezTo>
                                  <ns4:cubicBezTo>
                                    <ns4:pt x="250" y="398"/>
                                    <ns4:pt x="280" y="383"/>
                                    <ns4:pt x="309" y="353"/>
                                  </ns4:cubicBezTo>
                                  <ns4:cubicBezTo>
                                    <ns4:pt x="353" y="368"/>
                                    <ns4:pt x="383" y="398"/>
                                    <ns4:pt x="383" y="442"/>
                                  </ns4:cubicBezTo>
                                  <ns4:lnTo>
                                    <ns4:pt x="383" y="501"/>
                                  </ns4:lnTo>
                                  <ns4:close/>
                                  <ns4:moveTo>
                                    <ns4:pt x="441" y="162"/>
                                  </ns4:moveTo>
                                  <ns4:lnTo>
                                    <ns4:pt x="441" y="162"/>
                                  </ns4:lnTo>
                                  <ns4:cubicBezTo>
                                    <ns4:pt x="603" y="162"/>
                                    <ns4:pt x="603" y="162"/>
                                    <ns4:pt x="603" y="162"/>
                                  </ns4:cubicBezTo>
                                  <ns4:cubicBezTo>
                                    <ns4:pt x="618" y="162"/>
                                    <ns4:pt x="618" y="148"/>
                                    <ns4:pt x="618" y="132"/>
                                  </ns4:cubicBezTo>
                                  <ns4:cubicBezTo>
                                    <ns4:pt x="618" y="132"/>
                                    <ns4:pt x="618" y="118"/>
                                    <ns4:pt x="603" y="118"/>
                                  </ns4:cubicBezTo>
                                  <ns4:cubicBezTo>
                                    <ns4:pt x="441" y="118"/>
                                    <ns4:pt x="441" y="118"/>
                                    <ns4:pt x="441" y="118"/>
                                  </ns4:cubicBezTo>
                                  <ns4:lnTo>
                                    <ns4:pt x="427" y="132"/>
                                  </ns4:lnTo>
                                  <ns4:cubicBezTo>
                                    <ns4:pt x="427" y="148"/>
                                    <ns4:pt x="441" y="162"/>
                                    <ns4:pt x="441" y="162"/>
                                  </ns4:cubicBezTo>
                                  <ns4:close/>
                                  <ns4:moveTo>
                                    <ns4:pt x="603" y="471"/>
                                  </ns4:moveTo>
                                  <ns4:lnTo>
                                    <ns4:pt x="603" y="471"/>
                                  </ns4:lnTo>
                                  <ns4:cubicBezTo>
                                    <ns4:pt x="486" y="471"/>
                                    <ns4:pt x="486" y="471"/>
                                    <ns4:pt x="486" y="471"/>
                                  </ns4:cubicBezTo>
                                  <ns4:cubicBezTo>
                                    <ns4:pt x="471" y="471"/>
                                    <ns4:pt x="471" y="486"/>
                                    <ns4:pt x="471" y="486"/>
                                  </ns4:cubicBezTo>
                                  <ns4:cubicBezTo>
                                    <ns4:pt x="471" y="501"/>
                                    <ns4:pt x="471" y="515"/>
                                    <ns4:pt x="486" y="515"/>
                                  </ns4:cubicBezTo>
                                  <ns4:cubicBezTo>
                                    <ns4:pt x="603" y="515"/>
                                    <ns4:pt x="603" y="515"/>
                                    <ns4:pt x="603" y="515"/>
                                  </ns4:cubicBezTo>
                                  <ns4:cubicBezTo>
                                    <ns4:pt x="618" y="515"/>
                                    <ns4:pt x="618" y="501"/>
                                    <ns4:pt x="618" y="486"/>
                                  </ns4:cubicBezTo>
                                  <ns4:cubicBezTo>
                                    <ns4:pt x="618" y="486"/>
                                    <ns4:pt x="618" y="471"/>
                                    <ns4:pt x="603" y="471"/>
                                  </ns4:cubicBezTo>
                                  <ns4:close/>
                                  <ns4:moveTo>
                                    <ns4:pt x="603" y="236"/>
                                  </ns4:moveTo>
                                  <ns4:lnTo>
                                    <ns4:pt x="603" y="236"/>
                                  </ns4:lnTo>
                                  <ns4:cubicBezTo>
                                    <ns4:pt x="441" y="236"/>
                                    <ns4:pt x="441" y="236"/>
                                    <ns4:pt x="441" y="236"/>
                                  </ns4:cubicBezTo>
                                  <ns4:lnTo>
                                    <ns4:pt x="427" y="250"/>
                                  </ns4:lnTo>
                                  <ns4:cubicBezTo>
                                    <ns4:pt x="427" y="265"/>
                                    <ns4:pt x="441" y="280"/>
                                    <ns4:pt x="441" y="280"/>
                                  </ns4:cubicBezTo>
                                  <ns4:cubicBezTo>
                                    <ns4:pt x="603" y="280"/>
                                    <ns4:pt x="603" y="280"/>
                                    <ns4:pt x="603" y="280"/>
                                  </ns4:cubicBezTo>
                                  <ns4:cubicBezTo>
                                    <ns4:pt x="618" y="280"/>
                                    <ns4:pt x="618" y="265"/>
                                    <ns4:pt x="618" y="250"/>
                                  </ns4:cubicBezTo>
                                  <ns4:cubicBezTo>
                                    <ns4:pt x="618" y="250"/>
                                    <ns4:pt x="618" y="236"/>
                                    <ns4:pt x="603" y="236"/>
                                  </ns4:cubicBezTo>
                                  <ns4:close/>
                                  <ns4:moveTo>
                                    <ns4:pt x="603" y="353"/>
                                  </ns4:moveTo>
                                  <ns4:lnTo>
                                    <ns4:pt x="603" y="353"/>
                                  </ns4:lnTo>
                                  <ns4:cubicBezTo>
                                    <ns4:pt x="486" y="353"/>
                                    <ns4:pt x="486" y="353"/>
                                    <ns4:pt x="486" y="353"/>
                                  </ns4:cubicBezTo>
                                  <ns4:cubicBezTo>
                                    <ns4:pt x="471" y="353"/>
                                    <ns4:pt x="471" y="368"/>
                                    <ns4:pt x="471" y="368"/>
                                  </ns4:cubicBezTo>
                                  <ns4:cubicBezTo>
                                    <ns4:pt x="471" y="383"/>
                                    <ns4:pt x="471" y="398"/>
                                    <ns4:pt x="486" y="398"/>
                                  </ns4:cubicBezTo>
                                  <ns4:cubicBezTo>
                                    <ns4:pt x="603" y="398"/>
                                    <ns4:pt x="603" y="398"/>
                                    <ns4:pt x="603" y="398"/>
                                  </ns4:cubicBezTo>
                                  <ns4:cubicBezTo>
                                    <ns4:pt x="618" y="398"/>
                                    <ns4:pt x="618" y="383"/>
                                    <ns4:pt x="618" y="368"/>
                                  </ns4:cubicBezTo>
                                  <ns4:cubicBezTo>
                                    <ns4:pt x="618" y="368"/>
                                    <ns4:pt x="618" y="353"/>
                                    <ns4:pt x="603" y="353"/>
                                  </ns4:cubicBezTo>
                                  <ns4:close/>
                                </ns4:path>
                              </ns4:pathLst>
                            </ns4:custGeom>
                            <ns4:solidFill>
                              <ns4:schemeClr val="bg1"/>
                            </ns4:solidFill>
                            <ns4:ln>
                              <ns4:noFill/>
                            </ns4:ln>
                          </ns5:spPr>
                          <ns5:txbx>
                            <w:txbxContent>
                              <w:p ns2:paraId="17FFD879">
                                <w:pPr>
                                  <w:jc w:val="center"/>
                                </w:pPr>
                              </w:p>
                            </w:txbxContent>
                          </ns5:txbx>
                          <ns5:bodyPr wrap="square" lIns="121908" tIns="60955" rIns="121908" bIns="60955" anchor="ctr" anchorCtr="1"/>
                        </ns5:wsp>
                      </ns8:grpSp>
                    </ns8:wgp>
                  </ns4:graphicData>
                </ns4:graphic>
              </ns3:anchor>
            </w:drawing>
          </ns1:Choice>
          <ns1:Fallback>
            <w:pict>
              <ns6:group id="_x0000_s1026" ns7:spid="_x0000_s1026" ns7:spt="203" style="position:absolute;left:0pt;margin-left:-60.8pt;margin-top:178.9pt;height:22.75pt;width:530.4pt;z-index:251666432;mso-width-relative:page;mso-height-relative:page;" coordorigin="1902,6244" coordsize="10608,455" ns7:gfxdata="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">
                <ns7:lock ns6:ext="edit" aspectratio="f"/>
                <ns6:shape id="平行四边形 61" ns7:spid="_x0000_s1026" ns7:spt="7" type="#_x0000_t7" style="position:absolute;left:4630;top:6587;flip:x;height:92;width:7880;v-text-anchor:middle;" fillcolor="#53637C" filled="t" stroked="f" coordsize="21600,21600" ns7:gfxdata="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pj/AvQAA&#10;ANwAAAAPAAAAAAAAAAEAIAAAACIAAABkcnMvZG93bnJldi54bWxQSwECFAAUAAAACACHTuJAMy8F&#10;njsAAAA5AAAAEAAAAAAAAAABACAAAAAMAQAAZHJzL3NoYXBleG1sLnhtbFBLBQYAAAAABgAGAFsB&#10;AAC2AwAAAAA=&#10;" adj="162">
                  <ns6:fill on="t" focussize="0,0"/>
                  <ns6:stroke on="f" weight="1pt" miterlimit="8" joinstyle="miter"/>
                  <ns6:imagedata ns7:title=""/>
                  <ns7:lock ns6:ext="edit" aspectratio="f"/>
                  <ns6:textbox>
                    <w:txbxContent>
                      <w:p ns2:paraId="76296446">
                        <w:pPr>
                          <w:jc w:val="center"/>
                        </w:pPr>
                      </w:p>
                    </w:txbxContent>
                  </ns6:textbox>
                </ns6:shape>
                <ns6:group id="_x0000_s1026" ns7:spid="_x0000_s1026" ns7:spt="203" style="position:absolute;left:1902;top:6244;height:455;width:2703;" coordorigin="1902,6244" coordsize="2703,455" ns7:gfxdata="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3GhsgL0AAADcAAAADwAAAAAAAAABACAAAAAiAAAAZHJzL2Rvd25yZXYueG1s&#10;UEsBAhQAFAAAAAgAh07iQDMvBZ47AAAAOQAAABUAAAAAAAAAAQAgAAAADAEAAGRycy9ncm91cHNo&#10;YXBleG1sLnhtbFBLBQYAAAAABgAGAGABAADJAwAAAAA=&#10;">
                  <ns7:lock ns6:ext="edit" aspectratio="f"/>
                  <ns6:rect id="矩形 16" ns7:spid="_x0000_s1026" ns7:spt="1" style="position:absolute;left:1902;top:6269;height:410;width:1514;v-text-anchor:middle;" fillcolor="#53637C" filled="t" stroked="f" coordsize="21600,21600" ns7:gfxdata="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0nh1L4A&#10;AADcAAAADwAAAAAAAAABACAAAAAiAAAAZHJzL2Rvd25yZXYueG1sUEsBAhQAFAAAAAgAh07iQDMv&#10;BZ47AAAAOQAAABAAAAAAAAAAAQAgAAAADQEAAGRycy9zaGFwZXhtbC54bWxQSwUGAAAAAAYABgBb&#10;AQAAtwMAAAAA&#10;">
                    <ns6:fill on="t" focussize="0,0"/>
                    <ns6:stroke on="f" weight="1pt" miterlimit="8" joinstyle="miter"/>
                    <ns6:imagedata ns7:title=""/>
                    <ns7:lock ns6:ext="edit" aspectratio="f"/>
                    <ns6:textbox>
                      <w:txbxContent>
                        <w:p ns2:paraId="61CE1751">
                          <w:pPr>
                            <w:jc w:val="center"/>
                          </w:pPr>
                        </w:p>
                      </w:txbxContent>
                    </ns6:textbox>
                  </ns6:rect>
                  <ns6:shape id="梯形 26" ns7:spid="_x0000_s1026" style="position:absolute;left:2916;top:6269;height:410;width:1689;v-text-anchor:middle;" fillcolor="#53637C" filled="t" stroked="f" coordsize="1689,410" ns7:gfxdata="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Wxc0vQAA&#10;ANwAAAAPAAAAAAAAAAEAIAAAACIAAABkcnMvZG93bnJldi54bWxQSwECFAAUAAAACACHTuJAMy8F&#10;njsAAAA5AAAAEAAAAAAAAAABACAAAAAMAQAAZHJzL3NoYXBleG1sLnhtbFBLBQYAAAAABgAGAFsB&#10;AAC2AwAAAAA=&#10;" path="m0,410l244,0,1444,0,1689,410xe">
                    <ns6:path textboxrect="0,0,1689,410" ns7:connectlocs="844,0;122,205;844,410;1566,205" ns7:connectangles="247,164,82,0"/>
                    <ns6:fill on="t" focussize="0,0"/>
                    <ns6:stroke on="f" weight="1pt" miterlimit="8" joinstyle="miter"/>
                    <ns6:imagedata ns7:title=""/>
                    <ns7:lock ns6:ext="edit" aspectratio="f"/>
                    <ns6:textbox>
                      <w:txbxContent>
                        <w:p ns2:paraId="45F97E0D">
                          <w:pPr>
                            <w:jc w:val="center"/>
                          </w:pPr>
                        </w:p>
                      </w:txbxContent>
                    </ns6:textbox>
                  </ns6:shape>
                  <ns6:rect id="矩形 31" ns7:spid="_x0000_s1026" ns7:spt="1" style="position:absolute;left:2414;top:6244;height:455;width:1485;v-text-anchor:middle;" filled="f" stroked="f" coordsize="21600,21600" ns7:gfxdata="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Owl7vQAA&#10;ANwAAAAPAAAAAAAAAAEAIAAAACIAAABkcnMvZG93bnJldi54bWxQSwECFAAUAAAACACHTuJAMy8F&#10;njsAAAA5AAAAEAAAAAAAAAABACAAAAAMAQAAZHJzL3NoYXBleG1sLnhtbFBLBQYAAAAABgAGAFsB&#10;AAC2AwAAAAA=&#10;">
                    <ns6:fill on="f" focussize="0,0"/>
                    <ns6:stroke on="f" weight="1pt" miterlimit="8" joinstyle="miter"/>
                    <ns6:imagedata ns7:title=""/>
                    <ns7:lock ns6:ext="edit" aspectratio="f"/>
                    <ns6:textbox>
                      <w:txbxContent>
                        <w:p ns2:paraId="495DB155">
                          <w:pPr>
                            <w:pStyle w:val="4"/>
                            <w:spacing w:before="0" w:beforeAutospacing="0" w:after="0" w:afterAutospacing="0" w:line="312" w:lineRule="exact"/>
                            <w:jc w:val="distribute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color w:val="FFFFFF"/>
                              <w:kern w:val="24"/>
                              <w:sz w:val="26"/>
                              <w:szCs w:val="26"/>
                            </w:rPr>
                            <w:t>实习经历</w:t>
                          </w:r>
                        </w:p>
                      </w:txbxContent>
                    </ns6:textbox>
                  </ns6:rect>
                  <ns6:shape id="人" ns7:spid="_x0000_s1026" ns7:spt="100" style="position:absolute;left:2081;top:6340;height:275;width:352;v-text-anchor:middle-center;" fillcolor="#FFFFFF [3212]" filled="t" stroked="f" coordsize="619,634" ns7:gfxdata="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uQGzbsAAADc&#10;AAAADwAAAAAAAAABACAAAAAiAAAAZHJzL2Rvd25yZXYueG1sUEsBAhQAFAAAAAgAh07iQDMvBZ47&#10;AAAAOQAAABAAAAAAAAAAAQAgAAAACgEAAGRycy9zaGFwZXhtbC54bWxQSwUGAAAAAAYABgBbAQAA&#10;tAMAAAAA&#10;" path="m353,324l353,324c368,280,383,250,383,191c383,89,309,0,206,0c118,0,29,89,29,191c29,250,44,280,73,324c29,339,0,383,0,427c0,515,0,515,0,515c0,574,44,633,118,633c309,633,309,633,309,633c368,633,427,574,427,515c427,427,427,427,427,427c427,383,398,339,353,324xm73,191l73,191c73,103,132,44,206,44c280,44,353,103,353,191c353,280,280,353,206,353c132,353,73,280,73,191xm383,501l383,501c383,545,339,589,294,589c132,589,132,589,132,589c73,589,29,545,29,501c29,442,29,442,29,442c29,398,59,368,103,353c132,383,177,398,206,398c250,398,280,383,309,353c353,368,383,398,383,442l383,501xm441,162l441,162c603,162,603,162,603,162c618,162,618,148,618,132c618,132,618,118,603,118c441,118,441,118,441,118l427,132c427,148,441,162,441,162xm603,471l603,471c486,471,486,471,486,471c471,471,471,486,471,486c471,501,471,515,486,515c603,515,603,515,603,515c618,515,618,501,618,486c618,486,618,471,603,471xm603,236l603,236c441,236,441,236,441,236l427,250c427,265,441,280,441,280c603,280,603,280,603,280c618,280,618,265,618,250c618,250,618,236,603,236xm603,353l603,353c486,353,486,353,486,353c471,353,471,368,471,368c471,383,471,398,486,398c603,398,603,398,603,398c618,398,618,383,618,368c618,368,618,353,603,353xe">
                    <ns6:path textboxrect="0,0,619,634" ns7:connectlocs="425612,399087;425612,399087;461783,235264;248374,0;34965,235264;88016,399087;0,525957;0,634351;142272,779697;372561,779697;514834,634351;514834,525957;425612,399087;88016,235264;88016,235264;248374,54197;425612,235264;248374,434807;88016,235264;461783,617106;461783,617106;354476,725500;159152,725500;34965,617106;34965,544433;124187,434807;248374,490236;372561,434807;461783,544433;461783,617106;531714,199543;531714,199543;727038,199543;745123,162590;727038,145346;531714,145346;514834,162590;531714,199543;727038,580154;727038,580154;585970,580154;567885,598630;585970,634351;727038,634351;745123,598630;727038,580154;727038,290692;727038,290692;531714,290692;514834,307937;531714,344889;727038,344889;745123,307937;727038,290692;727038,434807;727038,434807;585970,434807;567885,453283;585970,490236;727038,490236;745123,453283;727038,434807" ns7:connectangles="0,0,0,0,0,0,0,0,0,0,0,0,0,0,0,0,0,0,0,0,0,0,0,0,0,0,0,0,0,0,0,0,0,0,0,0,0,0,0,0,0,0,0,0,0,0,0,0,0,0,0,0,0,0,0,0,0,0,0,0,0,0"/>
                    <ns6:fill on="t" focussize="0,0"/>
                    <ns6:stroke on="f"/>
                    <ns6:imagedata ns7:title=""/>
                    <ns7:lock ns6:ext="edit" aspectratio="f"/>
                    <ns6:textbox inset="9.59905511811024pt,4.7996062992126pt,9.59905511811024pt,4.7996062992126pt">
                      <w:txbxContent>
                        <w:p ns2:paraId="17FFD879">
                          <w:pPr>
                            <w:jc w:val="center"/>
                          </w:pPr>
                        </w:p>
                      </w:txbxContent>
                    </ns6:textbox>
                  </ns6:shape>
                </ns6:group>
              </ns6:group>
            </w:pict>
          </ns1:Fallback>
        </ns1:AlternateContent>
      </w:r>
      <w:r>
        <ns1:AlternateContent>
          <ns1:Choice Requires="wpg">
            <w:drawing>
              <ns3:anchor distT="0" distB="0" distL="114300" distR="114300" simplePos="0" relativeHeight="251688960" behindDoc="0" locked="0" layoutInCell="1" allowOverlap="1">
                <ns3:simplePos x="0" y="0"/>
                <ns3:positionH relativeFrom="column">
                  <ns3:posOffset>-781050</ns3:posOffset>
                </ns3:positionH>
                <ns3:positionV relativeFrom="paragraph">
                  <ns3:posOffset>5292725</ns3:posOffset>
                </ns3:positionV>
                <ns3:extent cx="6736080" cy="288925"/>
                <ns3:effectExtent l="0" t="0" r="0" b="635"/>
                <ns3:wrapNone/>
                <ns3:docPr id="22" name="组合 22"/>
                <ns3:cNvGraphicFramePr/>
                <ns4:graphic>
                  <ns4:graphicData uri="http://schemas.microsoft.com/office/word/2010/wordprocessingGroup">
                    <ns8:wgp>
                      <ns8:cNvGrpSpPr/>
                      <ns8:grpSpPr>
                        <ns4:xfrm>
                          <ns4:off x="0" y="0"/>
                          <ns4:ext cx="6736080" cy="288925"/>
                          <ns4:chOff x="1902" y="6244"/>
                          <ns4:chExt cx="10608" cy="455"/>
                        </ns4:xfrm>
                      </ns8:grpSpPr>
                      <ns5:wsp>
                        <ns5:cNvPr id="23" name="平行四边形 61"/>
                        <ns5:cNvSpPr/>
                        <ns5:spPr>
                          <ns4:xfrm flipH="1">
                            <ns4:off x="4630" y="6587"/>
                            <ns4:ext cx="7880" cy="92"/>
                          </ns4:xfrm>
                          <ns4:prstGeom prst="parallelogram">
                            <ns4:avLst>
                              <ns4:gd name="adj" fmla="val 64130"/>
                            </ns4:avLst>
                          </ns4:prstGeom>
                          <ns4:solidFill>
                            <ns4:srgbClr val="53637C"/>
                          </ns4:solidFill>
                          <ns4:ln w="12700" cap="flat" cmpd="sng" algn="ctr">
                            <ns4:noFill/>
                            <ns4:prstDash val="solid"/>
                            <ns4:miter lim="800000"/>
                          </ns4:ln>
                          <ns4:effectLst/>
                        </ns5:spPr>
                        <ns5:txbx>
                          <w:txbxContent>
                            <w:p ns2:paraId="6A925524">
                              <w:pPr>
                                <w:jc w:val="center"/>
                              </w:pPr>
                            </w:p>
                          </w:txbxContent>
                        </ns5:txbx>
                        <ns5:bodyPr rtlCol="0" anchor="ctr"/>
                      </ns5:wsp>
                      <ns8:grpSp>
                        <ns8:cNvPr id="24" name="组合 132"/>
                        <ns8:cNvGrpSpPr/>
                        <ns8:grpSpPr>
                          <ns4:xfrm>
                            <ns4:off x="1902" y="6244"/>
                            <ns4:ext cx="2703" cy="455"/>
                            <ns4:chOff x="1902" y="6244"/>
                            <ns4:chExt cx="2703" cy="455"/>
                          </ns4:xfrm>
                        </ns8:grpSpPr>
                        <ns5:wsp>
                          <ns5:cNvPr id="25" name="矩形 16"/>
                          <ns5:cNvSpPr/>
                          <ns5:spPr>
                            <ns4:xfrm>
                              <ns4:off x="1902" y="6269"/>
                              <ns4:ext cx="1514" cy="410"/>
                            </ns4:xfrm>
                            <ns4:prstGeom prst="rect">
                              <ns4:avLst/>
                            </ns4:prstGeom>
                            <ns4:solidFill>
                              <ns4:srgbClr val="53637C"/>
                            </ns4:solidFill>
                            <ns4:ln w="12700" cap="flat" cmpd="sng" algn="ctr">
                              <ns4:noFill/>
                              <ns4:prstDash val="solid"/>
                              <ns4:miter lim="800000"/>
                            </ns4:ln>
                            <ns4:effectLst/>
                          </ns5:spPr>
                          <ns5:txbx>
                            <w:txbxContent>
                              <w:p ns2:paraId="4B02B9FE">
                                <w:pPr>
                                  <w:jc w:val="center"/>
                                </w:pPr>
                              </w:p>
                            </w:txbxContent>
                          </ns5:txbx>
                          <ns5:bodyPr rtlCol="0" anchor="ctr"/>
                        </ns5:wsp>
                        <ns5:wsp>
                          <ns5:cNvPr id="26" name="梯形 26"/>
                          <ns5:cNvSpPr/>
                          <ns5:spPr>
                            <ns4:xfrm>
                              <ns4:off x="2916" y="6269"/>
                              <ns4:ext cx="1689" cy="410"/>
                            </ns4:xfrm>
                            <ns4:prstGeom prst="trapezoid">
                              <ns4:avLst>
                                <ns4:gd name="adj" fmla="val 59620"/>
                              </ns4:avLst>
                            </ns4:prstGeom>
                            <ns4:solidFill>
                              <ns4:srgbClr val="53637C"/>
                            </ns4:solidFill>
                            <ns4:ln w="12700" cap="flat" cmpd="sng" algn="ctr">
                              <ns4:noFill/>
                              <ns4:prstDash val="solid"/>
                              <ns4:miter lim="800000"/>
                            </ns4:ln>
                            <ns4:effectLst/>
                          </ns5:spPr>
                          <ns5:txbx>
                            <w:txbxContent>
                              <w:p ns2:paraId="7C68B1A8">
                                <w:pPr>
                                  <w:jc w:val="center"/>
                                </w:pPr>
                              </w:p>
                            </w:txbxContent>
                          </ns5:txbx>
                          <ns5:bodyPr rtlCol="0" anchor="ctr"/>
                        </ns5:wsp>
                        <ns5:wsp>
                          <ns5:cNvPr id="27" name="矩形 31"/>
                          <ns5:cNvSpPr/>
                          <ns5:spPr>
                            <ns4:xfrm>
                              <ns4:off x="2414" y="6244"/>
                              <ns4:ext cx="1485" cy="455"/>
                            </ns4:xfrm>
                            <ns4:prstGeom prst="rect">
                              <ns4:avLst/>
                            </ns4:prstGeom>
                            <ns4:noFill/>
                            <ns4:ln w="12700" cap="flat" cmpd="sng" algn="ctr">
                              <ns4:noFill/>
                              <ns4:prstDash val="solid"/>
                              <ns4:miter lim="800000"/>
                            </ns4:ln>
                            <ns4:effectLst/>
                          </ns5:spPr>
                          <ns5:txbx>
                            <w:txbxContent>
                              <w:p ns2:paraId="2B203A82">
                                <w:pPr>
                                  <w:pStyle w:val="4"/>
                                  <w:spacing w:before="0" w:beforeAutospacing="0" w:after="0" w:afterAutospacing="0" w:line="312" w:lineRule="exact"/>
                                  <w:jc w:val="distribute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color w:val="FFFFFF"/>
                                    <w:kern w:val="24"/>
                                    <w:sz w:val="26"/>
                                    <w:szCs w:val="26"/>
                                  </w:rPr>
                                  <w:t>项目经历</w:t>
                                </w:r>
                              </w:p>
                            </w:txbxContent>
                          </ns5:txbx>
                          <ns5:bodyPr rtlCol="0" anchor="ctr"/>
                        </ns5:wsp>
                        <ns5:wsp>
                          <ns5:cNvPr id="28" name="人"/>
                          <ns5:cNvSpPr/>
                          <ns5:spPr bwMode="auto">
                            <ns4:xfrm>
                              <ns4:off x="2081" y="6340"/>
                              <ns4:ext cx="352" cy="275"/>
                            </ns4:xfrm>
                            <ns4:custGeom>
                              <ns4:avLst/>
                              <ns4:gdLst>
                                <ns4:gd name="T0" fmla="*/ 748450 w 619"/>
                                <ns4:gd name="T1" fmla="*/ 920077 h 634"/>
                                <ns4:gd name="T2" fmla="*/ 748450 w 619"/>
                                <ns4:gd name="T3" fmla="*/ 920077 h 634"/>
                                <ns4:gd name="T4" fmla="*/ 812057 w 619"/>
                                <ns4:gd name="T5" fmla="*/ 542391 h 634"/>
                                <ns4:gd name="T6" fmla="*/ 436772 w 619"/>
                                <ns4:gd name="T7" fmla="*/ 0 h 634"/>
                                <ns4:gd name="T8" fmla="*/ 61487 w 619"/>
                                <ns4:gd name="T9" fmla="*/ 542391 h 634"/>
                                <ns4:gd name="T10" fmla="*/ 154779 w 619"/>
                                <ns4:gd name="T11" fmla="*/ 920077 h 634"/>
                                <ns4:gd name="T12" fmla="*/ 0 w 619"/>
                                <ns4:gd name="T13" fmla="*/ 1212570 h 634"/>
                                <ns4:gd name="T14" fmla="*/ 0 w 619"/>
                                <ns4:gd name="T15" fmla="*/ 1462468 h 634"/>
                                <ns4:gd name="T16" fmla="*/ 250190 w 619"/>
                                <ns4:gd name="T17" fmla="*/ 1797557 h 634"/>
                                <ns4:gd name="T18" fmla="*/ 655158 w 619"/>
                                <ns4:gd name="T19" fmla="*/ 1797557 h 634"/>
                                <ns4:gd name="T20" fmla="*/ 905348 w 619"/>
                                <ns4:gd name="T21" fmla="*/ 1462468 h 634"/>
                                <ns4:gd name="T22" fmla="*/ 905348 w 619"/>
                                <ns4:gd name="T23" fmla="*/ 1212570 h 634"/>
                                <ns4:gd name="T24" fmla="*/ 748450 w 619"/>
                                <ns4:gd name="T25" fmla="*/ 920077 h 634"/>
                                <ns4:gd name="T26" fmla="*/ 154779 w 619"/>
                                <ns4:gd name="T27" fmla="*/ 542391 h 634"/>
                                <ns4:gd name="T28" fmla="*/ 154779 w 619"/>
                                <ns4:gd name="T29" fmla="*/ 542391 h 634"/>
                                <ns4:gd name="T30" fmla="*/ 436772 w 619"/>
                                <ns4:gd name="T31" fmla="*/ 124949 h 634"/>
                                <ns4:gd name="T32" fmla="*/ 748450 w 619"/>
                                <ns4:gd name="T33" fmla="*/ 542391 h 634"/>
                                <ns4:gd name="T34" fmla="*/ 436772 w 619"/>
                                <ns4:gd name="T35" fmla="*/ 1002429 h 634"/>
                                <ns4:gd name="T36" fmla="*/ 154779 w 619"/>
                                <ns4:gd name="T37" fmla="*/ 542391 h 634"/>
                                <ns4:gd name="T38" fmla="*/ 812057 w 619"/>
                                <ns4:gd name="T39" fmla="*/ 1422711 h 634"/>
                                <ns4:gd name="T40" fmla="*/ 812057 w 619"/>
                                <ns4:gd name="T41" fmla="*/ 1422711 h 634"/>
                                <ns4:gd name="T42" fmla="*/ 623355 w 619"/>
                                <ns4:gd name="T43" fmla="*/ 1672609 h 634"/>
                                <ns4:gd name="T44" fmla="*/ 279873 w 619"/>
                                <ns4:gd name="T45" fmla="*/ 1672609 h 634"/>
                                <ns4:gd name="T46" fmla="*/ 61487 w 619"/>
                                <ns4:gd name="T47" fmla="*/ 1422711 h 634"/>
                                <ns4:gd name="T48" fmla="*/ 61487 w 619"/>
                                <ns4:gd name="T49" fmla="*/ 1255166 h 634"/>
                                <ns4:gd name="T50" fmla="*/ 218386 w 619"/>
                                <ns4:gd name="T51" fmla="*/ 1002429 h 634"/>
                                <ns4:gd name="T52" fmla="*/ 436772 w 619"/>
                                <ns4:gd name="T53" fmla="*/ 1130218 h 634"/>
                                <ns4:gd name="T54" fmla="*/ 655158 w 619"/>
                                <ns4:gd name="T55" fmla="*/ 1002429 h 634"/>
                                <ns4:gd name="T56" fmla="*/ 812057 w 619"/>
                                <ns4:gd name="T57" fmla="*/ 1255166 h 634"/>
                                <ns4:gd name="T58" fmla="*/ 812057 w 619"/>
                                <ns4:gd name="T59" fmla="*/ 1422711 h 634"/>
                                <ns4:gd name="T60" fmla="*/ 935032 w 619"/>
                                <ns4:gd name="T61" fmla="*/ 460038 h 634"/>
                                <ns4:gd name="T62" fmla="*/ 935032 w 619"/>
                                <ns4:gd name="T63" fmla="*/ 460038 h 634"/>
                                <ns4:gd name="T64" fmla="*/ 1278513 w 619"/>
                                <ns4:gd name="T65" fmla="*/ 460038 h 634"/>
                                <ns4:gd name="T66" fmla="*/ 1310317 w 619"/>
                                <ns4:gd name="T67" fmla="*/ 374846 h 634"/>
                                <ns4:gd name="T68" fmla="*/ 1278513 w 619"/>
                                <ns4:gd name="T69" fmla="*/ 335090 h 634"/>
                                <ns4:gd name="T70" fmla="*/ 935032 w 619"/>
                                <ns4:gd name="T71" fmla="*/ 335090 h 634"/>
                                <ns4:gd name="T72" fmla="*/ 905348 w 619"/>
                                <ns4:gd name="T73" fmla="*/ 374846 h 634"/>
                                <ns4:gd name="T74" fmla="*/ 935032 w 619"/>
                                <ns4:gd name="T75" fmla="*/ 460038 h 634"/>
                                <ns4:gd name="T76" fmla="*/ 1278513 w 619"/>
                                <ns4:gd name="T77" fmla="*/ 1337519 h 634"/>
                                <ns4:gd name="T78" fmla="*/ 1278513 w 619"/>
                                <ns4:gd name="T79" fmla="*/ 1337519 h 634"/>
                                <ns4:gd name="T80" fmla="*/ 1030443 w 619"/>
                                <ns4:gd name="T81" fmla="*/ 1337519 h 634"/>
                                <ns4:gd name="T82" fmla="*/ 998639 w 619"/>
                                <ns4:gd name="T83" fmla="*/ 1380115 h 634"/>
                                <ns4:gd name="T84" fmla="*/ 1030443 w 619"/>
                                <ns4:gd name="T85" fmla="*/ 1462468 h 634"/>
                                <ns4:gd name="T86" fmla="*/ 1278513 w 619"/>
                                <ns4:gd name="T87" fmla="*/ 1462468 h 634"/>
                                <ns4:gd name="T88" fmla="*/ 1310317 w 619"/>
                                <ns4:gd name="T89" fmla="*/ 1380115 h 634"/>
                                <ns4:gd name="T90" fmla="*/ 1278513 w 619"/>
                                <ns4:gd name="T91" fmla="*/ 1337519 h 634"/>
                                <ns4:gd name="T92" fmla="*/ 1278513 w 619"/>
                                <ns4:gd name="T93" fmla="*/ 670179 h 634"/>
                                <ns4:gd name="T94" fmla="*/ 1278513 w 619"/>
                                <ns4:gd name="T95" fmla="*/ 670179 h 634"/>
                                <ns4:gd name="T96" fmla="*/ 935032 w 619"/>
                                <ns4:gd name="T97" fmla="*/ 670179 h 634"/>
                                <ns4:gd name="T98" fmla="*/ 905348 w 619"/>
                                <ns4:gd name="T99" fmla="*/ 709936 h 634"/>
                                <ns4:gd name="T100" fmla="*/ 935032 w 619"/>
                                <ns4:gd name="T101" fmla="*/ 795128 h 634"/>
                                <ns4:gd name="T102" fmla="*/ 1278513 w 619"/>
                                <ns4:gd name="T103" fmla="*/ 795128 h 634"/>
                                <ns4:gd name="T104" fmla="*/ 1310317 w 619"/>
                                <ns4:gd name="T105" fmla="*/ 709936 h 634"/>
                                <ns4:gd name="T106" fmla="*/ 1278513 w 619"/>
                                <ns4:gd name="T107" fmla="*/ 670179 h 634"/>
                                <ns4:gd name="T108" fmla="*/ 1278513 w 619"/>
                                <ns4:gd name="T109" fmla="*/ 1002429 h 634"/>
                                <ns4:gd name="T110" fmla="*/ 1278513 w 619"/>
                                <ns4:gd name="T111" fmla="*/ 1002429 h 634"/>
                                <ns4:gd name="T112" fmla="*/ 1030443 w 619"/>
                                <ns4:gd name="T113" fmla="*/ 1002429 h 634"/>
                                <ns4:gd name="T114" fmla="*/ 998639 w 619"/>
                                <ns4:gd name="T115" fmla="*/ 1045025 h 634"/>
                                <ns4:gd name="T116" fmla="*/ 1030443 w 619"/>
                                <ns4:gd name="T117" fmla="*/ 1130218 h 634"/>
                                <ns4:gd name="T118" fmla="*/ 1278513 w 619"/>
                                <ns4:gd name="T119" fmla="*/ 1130218 h 634"/>
                                <ns4:gd name="T120" fmla="*/ 1310317 w 619"/>
                                <ns4:gd name="T121" fmla="*/ 1045025 h 634"/>
                                <ns4:gd name="T122" fmla="*/ 1278513 w 619"/>
                                <ns4:gd name="T123" fmla="*/ 1002429 h 634"/>
                                <ns4:gd name="T124" fmla="*/ 0 60000 65536"/>
                                <ns4:gd name="T125" fmla="*/ 0 60000 65536"/>
                                <ns4:gd name="T126" fmla="*/ 0 60000 65536"/>
                                <ns4:gd name="T127" fmla="*/ 0 60000 65536"/>
                                <ns4:gd name="T128" fmla="*/ 0 60000 65536"/>
                                <ns4:gd name="T129" fmla="*/ 0 60000 65536"/>
                                <ns4:gd name="T130" fmla="*/ 0 60000 65536"/>
                                <ns4:gd name="T131" fmla="*/ 0 60000 65536"/>
                                <ns4:gd name="T132" fmla="*/ 0 60000 65536"/>
                                <ns4:gd name="T133" fmla="*/ 0 60000 65536"/>
                                <ns4:gd name="T134" fmla="*/ 0 60000 65536"/>
                                <ns4:gd name="T135" fmla="*/ 0 60000 65536"/>
                                <ns4:gd name="T136" fmla="*/ 0 60000 65536"/>
                                <ns4:gd name="T137" fmla="*/ 0 60000 65536"/>
                                <ns4:gd name="T138" fmla="*/ 0 60000 65536"/>
                                <ns4:gd name="T139" fmla="*/ 0 60000 65536"/>
                                <ns4:gd name="T140" fmla="*/ 0 60000 65536"/>
                                <ns4:gd name="T141" fmla="*/ 0 60000 65536"/>
                                <ns4:gd name="T142" fmla="*/ 0 60000 65536"/>
                                <ns4:gd name="T143" fmla="*/ 0 60000 65536"/>
                                <ns4:gd name="T144" fmla="*/ 0 60000 65536"/>
                                <ns4:gd name="T145" fmla="*/ 0 60000 65536"/>
                                <ns4:gd name="T146" fmla="*/ 0 60000 65536"/>
                                <ns4:gd name="T147" fmla="*/ 0 60000 65536"/>
                                <ns4:gd name="T148" fmla="*/ 0 60000 65536"/>
                                <ns4:gd name="T149" fmla="*/ 0 60000 65536"/>
                                <ns4:gd name="T150" fmla="*/ 0 60000 65536"/>
                                <ns4:gd name="T151" fmla="*/ 0 60000 65536"/>
                                <ns4:gd name="T152" fmla="*/ 0 60000 65536"/>
                                <ns4:gd name="T153" fmla="*/ 0 60000 65536"/>
                                <ns4:gd name="T154" fmla="*/ 0 60000 65536"/>
                                <ns4:gd name="T155" fmla="*/ 0 60000 65536"/>
                                <ns4:gd name="T156" fmla="*/ 0 60000 65536"/>
                                <ns4:gd name="T157" fmla="*/ 0 60000 65536"/>
                                <ns4:gd name="T158" fmla="*/ 0 60000 65536"/>
                                <ns4:gd name="T159" fmla="*/ 0 60000 65536"/>
                                <ns4:gd name="T160" fmla="*/ 0 60000 65536"/>
                                <ns4:gd name="T161" fmla="*/ 0 60000 65536"/>
                                <ns4:gd name="T162" fmla="*/ 0 60000 65536"/>
                                <ns4:gd name="T163" fmla="*/ 0 60000 65536"/>
                                <ns4:gd name="T164" fmla="*/ 0 60000 65536"/>
                                <ns4:gd name="T165" fmla="*/ 0 60000 65536"/>
                                <ns4:gd name="T166" fmla="*/ 0 60000 65536"/>
                                <ns4:gd name="T167" fmla="*/ 0 60000 65536"/>
                                <ns4:gd name="T168" fmla="*/ 0 60000 65536"/>
                                <ns4:gd name="T169" fmla="*/ 0 60000 65536"/>
                                <ns4:gd name="T170" fmla="*/ 0 60000 65536"/>
                                <ns4:gd name="T171" fmla="*/ 0 60000 65536"/>
                                <ns4:gd name="T172" fmla="*/ 0 60000 65536"/>
                                <ns4:gd name="T173" fmla="*/ 0 60000 65536"/>
                                <ns4:gd name="T174" fmla="*/ 0 60000 65536"/>
                                <ns4:gd name="T175" fmla="*/ 0 60000 65536"/>
                                <ns4:gd name="T176" fmla="*/ 0 60000 65536"/>
                                <ns4:gd name="T177" fmla="*/ 0 60000 65536"/>
                                <ns4:gd name="T178" fmla="*/ 0 60000 65536"/>
                                <ns4:gd name="T179" fmla="*/ 0 60000 65536"/>
                                <ns4:gd name="T180" fmla="*/ 0 60000 65536"/>
                                <ns4:gd name="T181" fmla="*/ 0 60000 65536"/>
                                <ns4:gd name="T182" fmla="*/ 0 60000 65536"/>
                                <ns4:gd name="T183" fmla="*/ 0 60000 65536"/>
                                <ns4:gd name="T184" fmla="*/ 0 60000 65536"/>
                                <ns4:gd name="T185" fmla="*/ 0 60000 65536"/>
                              </ns4:gdLst>
                              <ns4:ahLst/>
                              <ns4:cxnLst>
                                <ns4:cxn ang="T124">
                                  <ns4:pos x="T0" y="T1"/>
                                </ns4:cxn>
                                <ns4:cxn ang="T125">
                                  <ns4:pos x="T2" y="T3"/>
                                </ns4:cxn>
                                <ns4:cxn ang="T126">
                                  <ns4:pos x="T4" y="T5"/>
                                </ns4:cxn>
                                <ns4:cxn ang="T127">
                                  <ns4:pos x="T6" y="T7"/>
                                </ns4:cxn>
                                <ns4:cxn ang="T128">
                                  <ns4:pos x="T8" y="T9"/>
                                </ns4:cxn>
                                <ns4:cxn ang="T129">
                                  <ns4:pos x="T10" y="T11"/>
                                </ns4:cxn>
                                <ns4:cxn ang="T130">
                                  <ns4:pos x="T12" y="T13"/>
                                </ns4:cxn>
                                <ns4:cxn ang="T131">
                                  <ns4:pos x="T14" y="T15"/>
                                </ns4:cxn>
                                <ns4:cxn ang="T132">
                                  <ns4:pos x="T16" y="T17"/>
                                </ns4:cxn>
                                <ns4:cxn ang="T133">
                                  <ns4:pos x="T18" y="T19"/>
                                </ns4:cxn>
                                <ns4:cxn ang="T134">
                                  <ns4:pos x="T20" y="T21"/>
                                </ns4:cxn>
                                <ns4:cxn ang="T135">
                                  <ns4:pos x="T22" y="T23"/>
                                </ns4:cxn>
                                <ns4:cxn ang="T136">
                                  <ns4:pos x="T24" y="T25"/>
                                </ns4:cxn>
                                <ns4:cxn ang="T137">
                                  <ns4:pos x="T26" y="T27"/>
                                </ns4:cxn>
                                <ns4:cxn ang="T138">
                                  <ns4:pos x="T28" y="T29"/>
                                </ns4:cxn>
                                <ns4:cxn ang="T139">
                                  <ns4:pos x="T30" y="T31"/>
                                </ns4:cxn>
                                <ns4:cxn ang="T140">
                                  <ns4:pos x="T32" y="T33"/>
                                </ns4:cxn>
                                <ns4:cxn ang="T141">
                                  <ns4:pos x="T34" y="T35"/>
                                </ns4:cxn>
                                <ns4:cxn ang="T142">
                                  <ns4:pos x="T36" y="T37"/>
                                </ns4:cxn>
                                <ns4:cxn ang="T143">
                                  <ns4:pos x="T38" y="T39"/>
                                </ns4:cxn>
                                <ns4:cxn ang="T144">
                                  <ns4:pos x="T40" y="T41"/>
                                </ns4:cxn>
                                <ns4:cxn ang="T145">
                                  <ns4:pos x="T42" y="T43"/>
                                </ns4:cxn>
                                <ns4:cxn ang="T146">
                                  <ns4:pos x="T44" y="T45"/>
                                </ns4:cxn>
                                <ns4:cxn ang="T147">
                                  <ns4:pos x="T46" y="T47"/>
                                </ns4:cxn>
                                <ns4:cxn ang="T148">
                                  <ns4:pos x="T48" y="T49"/>
                                </ns4:cxn>
                                <ns4:cxn ang="T149">
                                  <ns4:pos x="T50" y="T51"/>
                                </ns4:cxn>
                                <ns4:cxn ang="T150">
                                  <ns4:pos x="T52" y="T53"/>
                                </ns4:cxn>
                                <ns4:cxn ang="T151">
                                  <ns4:pos x="T54" y="T55"/>
                                </ns4:cxn>
                                <ns4:cxn ang="T152">
                                  <ns4:pos x="T56" y="T57"/>
                                </ns4:cxn>
                                <ns4:cxn ang="T153">
                                  <ns4:pos x="T58" y="T59"/>
                                </ns4:cxn>
                                <ns4:cxn ang="T154">
                                  <ns4:pos x="T60" y="T61"/>
                                </ns4:cxn>
                                <ns4:cxn ang="T155">
                                  <ns4:pos x="T62" y="T63"/>
                                </ns4:cxn>
                                <ns4:cxn ang="T156">
                                  <ns4:pos x="T64" y="T65"/>
                                </ns4:cxn>
                                <ns4:cxn ang="T157">
                                  <ns4:pos x="T66" y="T67"/>
                                </ns4:cxn>
                                <ns4:cxn ang="T158">
                                  <ns4:pos x="T68" y="T69"/>
                                </ns4:cxn>
                                <ns4:cxn ang="T159">
                                  <ns4:pos x="T70" y="T71"/>
                                </ns4:cxn>
                                <ns4:cxn ang="T160">
                                  <ns4:pos x="T72" y="T73"/>
                                </ns4:cxn>
                                <ns4:cxn ang="T161">
                                  <ns4:pos x="T74" y="T75"/>
                                </ns4:cxn>
                                <ns4:cxn ang="T162">
                                  <ns4:pos x="T76" y="T77"/>
                                </ns4:cxn>
                                <ns4:cxn ang="T163">
                                  <ns4:pos x="T78" y="T79"/>
                                </ns4:cxn>
                                <ns4:cxn ang="T164">
                                  <ns4:pos x="T80" y="T81"/>
                                </ns4:cxn>
                                <ns4:cxn ang="T165">
                                  <ns4:pos x="T82" y="T83"/>
                                </ns4:cxn>
                                <ns4:cxn ang="T166">
                                  <ns4:pos x="T84" y="T85"/>
                                </ns4:cxn>
                                <ns4:cxn ang="T167">
                                  <ns4:pos x="T86" y="T87"/>
                                </ns4:cxn>
                                <ns4:cxn ang="T168">
                                  <ns4:pos x="T88" y="T89"/>
                                </ns4:cxn>
                                <ns4:cxn ang="T169">
                                  <ns4:pos x="T90" y="T91"/>
                                </ns4:cxn>
                                <ns4:cxn ang="T170">
                                  <ns4:pos x="T92" y="T93"/>
                                </ns4:cxn>
                                <ns4:cxn ang="T171">
                                  <ns4:pos x="T94" y="T95"/>
                                </ns4:cxn>
                                <ns4:cxn ang="T172">
                                  <ns4:pos x="T96" y="T97"/>
                                </ns4:cxn>
                                <ns4:cxn ang="T173">
                                  <ns4:pos x="T98" y="T99"/>
                                </ns4:cxn>
                                <ns4:cxn ang="T174">
                                  <ns4:pos x="T100" y="T101"/>
                                </ns4:cxn>
                                <ns4:cxn ang="T175">
                                  <ns4:pos x="T102" y="T103"/>
                                </ns4:cxn>
                                <ns4:cxn ang="T176">
                                  <ns4:pos x="T104" y="T105"/>
                                </ns4:cxn>
                                <ns4:cxn ang="T177">
                                  <ns4:pos x="T106" y="T107"/>
                                </ns4:cxn>
                                <ns4:cxn ang="T178">
                                  <ns4:pos x="T108" y="T109"/>
                                </ns4:cxn>
                                <ns4:cxn ang="T179">
                                  <ns4:pos x="T110" y="T111"/>
                                </ns4:cxn>
                                <ns4:cxn ang="T180">
                                  <ns4:pos x="T112" y="T113"/>
                                </ns4:cxn>
                                <ns4:cxn ang="T181">
                                  <ns4:pos x="T114" y="T115"/>
                                </ns4:cxn>
                                <ns4:cxn ang="T182">
                                  <ns4:pos x="T116" y="T117"/>
                                </ns4:cxn>
                                <ns4:cxn ang="T183">
                                  <ns4:pos x="T118" y="T119"/>
                                </ns4:cxn>
                                <ns4:cxn ang="T184">
                                  <ns4:pos x="T120" y="T121"/>
                                </ns4:cxn>
                                <ns4:cxn ang="T185">
                                  <ns4:pos x="T122" y="T123"/>
                                </ns4:cxn>
                              </ns4:cxnLst>
                              <ns4:rect l="0" t="0" r="r" b="b"/>
                              <ns4:pathLst>
                                <ns4:path w="619" h="634">
                                  <ns4:moveTo>
                                    <ns4:pt x="353" y="324"/>
                                  </ns4:moveTo>
                                  <ns4:lnTo>
                                    <ns4:pt x="353" y="324"/>
                                  </ns4:lnTo>
                                  <ns4:cubicBezTo>
                                    <ns4:pt x="368" y="280"/>
                                    <ns4:pt x="383" y="250"/>
                                    <ns4:pt x="383" y="191"/>
                                  </ns4:cubicBezTo>
                                  <ns4:cubicBezTo>
                                    <ns4:pt x="383" y="89"/>
                                    <ns4:pt x="309" y="0"/>
                                    <ns4:pt x="206" y="0"/>
                                  </ns4:cubicBezTo>
                                  <ns4:cubicBezTo>
                                    <ns4:pt x="118" y="0"/>
                                    <ns4:pt x="29" y="89"/>
                                    <ns4:pt x="29" y="191"/>
                                  </ns4:cubicBezTo>
                                  <ns4:cubicBezTo>
                                    <ns4:pt x="29" y="250"/>
                                    <ns4:pt x="44" y="280"/>
                                    <ns4:pt x="73" y="324"/>
                                  </ns4:cubicBezTo>
                                  <ns4:cubicBezTo>
                                    <ns4:pt x="29" y="339"/>
                                    <ns4:pt x="0" y="383"/>
                                    <ns4:pt x="0" y="427"/>
                                  </ns4:cubicBezTo>
                                  <ns4:cubicBezTo>
                                    <ns4:pt x="0" y="515"/>
                                    <ns4:pt x="0" y="515"/>
                                    <ns4:pt x="0" y="515"/>
                                  </ns4:cubicBezTo>
                                  <ns4:cubicBezTo>
                                    <ns4:pt x="0" y="574"/>
                                    <ns4:pt x="44" y="633"/>
                                    <ns4:pt x="118" y="633"/>
                                  </ns4:cubicBezTo>
                                  <ns4:cubicBezTo>
                                    <ns4:pt x="309" y="633"/>
                                    <ns4:pt x="309" y="633"/>
                                    <ns4:pt x="309" y="633"/>
                                  </ns4:cubicBezTo>
                                  <ns4:cubicBezTo>
                                    <ns4:pt x="368" y="633"/>
                                    <ns4:pt x="427" y="574"/>
                                    <ns4:pt x="427" y="515"/>
                                  </ns4:cubicBezTo>
                                  <ns4:cubicBezTo>
                                    <ns4:pt x="427" y="427"/>
                                    <ns4:pt x="427" y="427"/>
                                    <ns4:pt x="427" y="427"/>
                                  </ns4:cubicBezTo>
                                  <ns4:cubicBezTo>
                                    <ns4:pt x="427" y="383"/>
                                    <ns4:pt x="398" y="339"/>
                                    <ns4:pt x="353" y="324"/>
                                  </ns4:cubicBezTo>
                                  <ns4:close/>
                                  <ns4:moveTo>
                                    <ns4:pt x="73" y="191"/>
                                  </ns4:moveTo>
                                  <ns4:lnTo>
                                    <ns4:pt x="73" y="191"/>
                                  </ns4:lnTo>
                                  <ns4:cubicBezTo>
                                    <ns4:pt x="73" y="103"/>
                                    <ns4:pt x="132" y="44"/>
                                    <ns4:pt x="206" y="44"/>
                                  </ns4:cubicBezTo>
                                  <ns4:cubicBezTo>
                                    <ns4:pt x="280" y="44"/>
                                    <ns4:pt x="353" y="103"/>
                                    <ns4:pt x="353" y="191"/>
                                  </ns4:cubicBezTo>
                                  <ns4:cubicBezTo>
                                    <ns4:pt x="353" y="280"/>
                                    <ns4:pt x="280" y="353"/>
                                    <ns4:pt x="206" y="353"/>
                                  </ns4:cubicBezTo>
                                  <ns4:cubicBezTo>
                                    <ns4:pt x="132" y="353"/>
                                    <ns4:pt x="73" y="280"/>
                                    <ns4:pt x="73" y="191"/>
                                  </ns4:cubicBezTo>
                                  <ns4:close/>
                                  <ns4:moveTo>
                                    <ns4:pt x="383" y="501"/>
                                  </ns4:moveTo>
                                  <ns4:lnTo>
                                    <ns4:pt x="383" y="501"/>
                                  </ns4:lnTo>
                                  <ns4:cubicBezTo>
                                    <ns4:pt x="383" y="545"/>
                                    <ns4:pt x="339" y="589"/>
                                    <ns4:pt x="294" y="589"/>
                                  </ns4:cubicBezTo>
                                  <ns4:cubicBezTo>
                                    <ns4:pt x="132" y="589"/>
                                    <ns4:pt x="132" y="589"/>
                                    <ns4:pt x="132" y="589"/>
                                  </ns4:cubicBezTo>
                                  <ns4:cubicBezTo>
                                    <ns4:pt x="73" y="589"/>
                                    <ns4:pt x="29" y="545"/>
                                    <ns4:pt x="29" y="501"/>
                                  </ns4:cubicBezTo>
                                  <ns4:cubicBezTo>
                                    <ns4:pt x="29" y="442"/>
                                    <ns4:pt x="29" y="442"/>
                                    <ns4:pt x="29" y="442"/>
                                  </ns4:cubicBezTo>
                                  <ns4:cubicBezTo>
                                    <ns4:pt x="29" y="398"/>
                                    <ns4:pt x="59" y="368"/>
                                    <ns4:pt x="103" y="353"/>
                                  </ns4:cubicBezTo>
                                  <ns4:cubicBezTo>
                                    <ns4:pt x="132" y="383"/>
                                    <ns4:pt x="177" y="398"/>
                                    <ns4:pt x="206" y="398"/>
                                  </ns4:cubicBezTo>
                                  <ns4:cubicBezTo>
                                    <ns4:pt x="250" y="398"/>
                                    <ns4:pt x="280" y="383"/>
                                    <ns4:pt x="309" y="353"/>
                                  </ns4:cubicBezTo>
                                  <ns4:cubicBezTo>
                                    <ns4:pt x="353" y="368"/>
                                    <ns4:pt x="383" y="398"/>
                                    <ns4:pt x="383" y="442"/>
                                  </ns4:cubicBezTo>
                                  <ns4:lnTo>
                                    <ns4:pt x="383" y="501"/>
                                  </ns4:lnTo>
                                  <ns4:close/>
                                  <ns4:moveTo>
                                    <ns4:pt x="441" y="162"/>
                                  </ns4:moveTo>
                                  <ns4:lnTo>
                                    <ns4:pt x="441" y="162"/>
                                  </ns4:lnTo>
                                  <ns4:cubicBezTo>
                                    <ns4:pt x="603" y="162"/>
                                    <ns4:pt x="603" y="162"/>
                                    <ns4:pt x="603" y="162"/>
                                  </ns4:cubicBezTo>
                                  <ns4:cubicBezTo>
                                    <ns4:pt x="618" y="162"/>
                                    <ns4:pt x="618" y="148"/>
                                    <ns4:pt x="618" y="132"/>
                                  </ns4:cubicBezTo>
                                  <ns4:cubicBezTo>
                                    <ns4:pt x="618" y="132"/>
                                    <ns4:pt x="618" y="118"/>
                                    <ns4:pt x="603" y="118"/>
                                  </ns4:cubicBezTo>
                                  <ns4:cubicBezTo>
                                    <ns4:pt x="441" y="118"/>
                                    <ns4:pt x="441" y="118"/>
                                    <ns4:pt x="441" y="118"/>
                                  </ns4:cubicBezTo>
                                  <ns4:lnTo>
                                    <ns4:pt x="427" y="132"/>
                                  </ns4:lnTo>
                                  <ns4:cubicBezTo>
                                    <ns4:pt x="427" y="148"/>
                                    <ns4:pt x="441" y="162"/>
                                    <ns4:pt x="441" y="162"/>
                                  </ns4:cubicBezTo>
                                  <ns4:close/>
                                  <ns4:moveTo>
                                    <ns4:pt x="603" y="471"/>
                                  </ns4:moveTo>
                                  <ns4:lnTo>
                                    <ns4:pt x="603" y="471"/>
                                  </ns4:lnTo>
                                  <ns4:cubicBezTo>
                                    <ns4:pt x="486" y="471"/>
                                    <ns4:pt x="486" y="471"/>
                                    <ns4:pt x="486" y="471"/>
                                  </ns4:cubicBezTo>
                                  <ns4:cubicBezTo>
                                    <ns4:pt x="471" y="471"/>
                                    <ns4:pt x="471" y="486"/>
                                    <ns4:pt x="471" y="486"/>
                                  </ns4:cubicBezTo>
                                  <ns4:cubicBezTo>
                                    <ns4:pt x="471" y="501"/>
                                    <ns4:pt x="471" y="515"/>
                                    <ns4:pt x="486" y="515"/>
                                  </ns4:cubicBezTo>
                                  <ns4:cubicBezTo>
                                    <ns4:pt x="603" y="515"/>
                                    <ns4:pt x="603" y="515"/>
                                    <ns4:pt x="603" y="515"/>
                                  </ns4:cubicBezTo>
                                  <ns4:cubicBezTo>
                                    <ns4:pt x="618" y="515"/>
                                    <ns4:pt x="618" y="501"/>
                                    <ns4:pt x="618" y="486"/>
                                  </ns4:cubicBezTo>
                                  <ns4:cubicBezTo>
                                    <ns4:pt x="618" y="486"/>
                                    <ns4:pt x="618" y="471"/>
                                    <ns4:pt x="603" y="471"/>
                                  </ns4:cubicBezTo>
                                  <ns4:close/>
                                  <ns4:moveTo>
                                    <ns4:pt x="603" y="236"/>
                                  </ns4:moveTo>
                                  <ns4:lnTo>
                                    <ns4:pt x="603" y="236"/>
                                  </ns4:lnTo>
                                  <ns4:cubicBezTo>
                                    <ns4:pt x="441" y="236"/>
                                    <ns4:pt x="441" y="236"/>
                                    <ns4:pt x="441" y="236"/>
                                  </ns4:cubicBezTo>
                                  <ns4:lnTo>
                                    <ns4:pt x="427" y="250"/>
                                  </ns4:lnTo>
                                  <ns4:cubicBezTo>
                                    <ns4:pt x="427" y="265"/>
                                    <ns4:pt x="441" y="280"/>
                                    <ns4:pt x="441" y="280"/>
                                  </ns4:cubicBezTo>
                                  <ns4:cubicBezTo>
                                    <ns4:pt x="603" y="280"/>
                                    <ns4:pt x="603" y="280"/>
                                    <ns4:pt x="603" y="280"/>
                                  </ns4:cubicBezTo>
                                  <ns4:cubicBezTo>
                                    <ns4:pt x="618" y="280"/>
                                    <ns4:pt x="618" y="265"/>
                                    <ns4:pt x="618" y="250"/>
                                  </ns4:cubicBezTo>
                                  <ns4:cubicBezTo>
                                    <ns4:pt x="618" y="250"/>
                                    <ns4:pt x="618" y="236"/>
                                    <ns4:pt x="603" y="236"/>
                                  </ns4:cubicBezTo>
                                  <ns4:close/>
                                  <ns4:moveTo>
                                    <ns4:pt x="603" y="353"/>
                                  </ns4:moveTo>
                                  <ns4:lnTo>
                                    <ns4:pt x="603" y="353"/>
                                  </ns4:lnTo>
                                  <ns4:cubicBezTo>
                                    <ns4:pt x="486" y="353"/>
                                    <ns4:pt x="486" y="353"/>
                                    <ns4:pt x="486" y="353"/>
                                  </ns4:cubicBezTo>
                                  <ns4:cubicBezTo>
                                    <ns4:pt x="471" y="353"/>
                                    <ns4:pt x="471" y="368"/>
                                    <ns4:pt x="471" y="368"/>
                                  </ns4:cubicBezTo>
                                  <ns4:cubicBezTo>
                                    <ns4:pt x="471" y="383"/>
                                    <ns4:pt x="471" y="398"/>
                                    <ns4:pt x="486" y="398"/>
                                  </ns4:cubicBezTo>
                                  <ns4:cubicBezTo>
                                    <ns4:pt x="603" y="398"/>
                                    <ns4:pt x="603" y="398"/>
                                    <ns4:pt x="603" y="398"/>
                                  </ns4:cubicBezTo>
                                  <ns4:cubicBezTo>
                                    <ns4:pt x="618" y="398"/>
                                    <ns4:pt x="618" y="383"/>
                                    <ns4:pt x="618" y="368"/>
                                  </ns4:cubicBezTo>
                                  <ns4:cubicBezTo>
                                    <ns4:pt x="618" y="368"/>
                                    <ns4:pt x="618" y="353"/>
                                    <ns4:pt x="603" y="353"/>
                                  </ns4:cubicBezTo>
                                  <ns4:close/>
                                </ns4:path>
                              </ns4:pathLst>
                            </ns4:custGeom>
                            <ns4:solidFill>
                              <ns4:schemeClr val="bg1"/>
                            </ns4:solidFill>
                            <ns4:ln>
                              <ns4:noFill/>
                            </ns4:ln>
                          </ns5:spPr>
                          <ns5:txbx>
                            <w:txbxContent>
                              <w:p ns2:paraId="2C588DB5">
                                <w:pPr>
                                  <w:jc w:val="center"/>
                                </w:pPr>
                              </w:p>
                            </w:txbxContent>
                          </ns5:txbx>
                          <ns5:bodyPr wrap="square" lIns="121908" tIns="60955" rIns="121908" bIns="60955" anchor="ctr" anchorCtr="1"/>
                        </ns5:wsp>
                      </ns8:grpSp>
                    </ns8:wgp>
                  </ns4:graphicData>
                </ns4:graphic>
              </ns3:anchor>
            </w:drawing>
          </ns1:Choice>
          <ns1:Fallback>
            <w:pict>
              <ns6:group id="_x0000_s1026" ns7:spid="_x0000_s1026" ns7:spt="203" style="position:absolute;left:0pt;margin-left:-61.5pt;margin-top:416.75pt;height:22.75pt;width:530.4pt;z-index:251688960;mso-width-relative:page;mso-height-relative:page;" coordorigin="1902,6244" coordsize="10608,455" ns7:gfxdata="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">
                <ns7:lock ns6:ext="edit" aspectratio="f"/>
                <ns6:shape id="平行四边形 61" ns7:spid="_x0000_s1026" ns7:spt="7" type="#_x0000_t7" style="position:absolute;left:4630;top:6587;flip:x;height:92;width:7880;v-text-anchor:middle;" fillcolor="#53637C" filled="t" stroked="f" coordsize="21600,21600" ns7:gfxdata="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pEAJa8AAAA&#10;2wAAAA8AAAAAAAAAAQAgAAAAIgAAAGRycy9kb3ducmV2LnhtbFBLAQIUABQAAAAIAIdO4kAzLwWe&#10;OwAAADkAAAAQAAAAAAAAAAEAIAAAAAsBAABkcnMvc2hhcGV4bWwueG1sUEsFBgAAAAAGAAYAWwEA&#10;ALUDAAAAAA==&#10;" adj="162">
                  <ns6:fill on="t" focussize="0,0"/>
                  <ns6:stroke on="f" weight="1pt" miterlimit="8" joinstyle="miter"/>
                  <ns6:imagedata ns7:title=""/>
                  <ns7:lock ns6:ext="edit" aspectratio="f"/>
                  <ns6:textbox>
                    <w:txbxContent>
                      <w:p ns2:paraId="6A925524">
                        <w:pPr>
                          <w:jc w:val="center"/>
                        </w:pPr>
                      </w:p>
                    </w:txbxContent>
                  </ns6:textbox>
                </ns6:shape>
                <ns6:group id="组合 132" ns7:spid="_x0000_s1026" ns7:spt="203" style="position:absolute;left:1902;top:6244;height:455;width:2703;" coordorigin="1902,6244" coordsize="2703,455" ns7:gfxdata="UEsDBAoAAAAAAIdO4kAAAAAAAAAAAAAAAAAEAAAAZHJzL1BLAwQUAAAACACHTuJAQ1ldq7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0gWcH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DWV2rvwAAANsAAAAPAAAAAAAAAAEAIAAAACIAAABkcnMvZG93bnJldi54&#10;bWxQSwECFAAUAAAACACHTuJAMy8FnjsAAAA5AAAAFQAAAAAAAAABACAAAAAOAQAAZHJzL2dyb3Vw&#10;c2hhcGV4bWwueG1sUEsFBgAAAAAGAAYAYAEAAMsDAAAAAA==&#10;">
                  <ns7:lock ns6:ext="edit" aspectratio="f"/>
                  <ns6:rect id="矩形 16" ns7:spid="_x0000_s1026" ns7:spt="1" style="position:absolute;left:1902;top:6269;height:410;width:1514;v-text-anchor:middle;" fillcolor="#53637C" filled="t" stroked="f" coordsize="21600,21600" ns7:gfxdata="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ZEabb4A&#10;AADbAAAADwAAAAAAAAABACAAAAAiAAAAZHJzL2Rvd25yZXYueG1sUEsBAhQAFAAAAAgAh07iQDMv&#10;BZ47AAAAOQAAABAAAAAAAAAAAQAgAAAADQEAAGRycy9zaGFwZXhtbC54bWxQSwUGAAAAAAYABgBb&#10;AQAAtwMAAAAA&#10;">
                    <ns6:fill on="t" focussize="0,0"/>
                    <ns6:stroke on="f" weight="1pt" miterlimit="8" joinstyle="miter"/>
                    <ns6:imagedata ns7:title=""/>
                    <ns7:lock ns6:ext="edit" aspectratio="f"/>
                    <ns6:textbox>
                      <w:txbxContent>
                        <w:p ns2:paraId="4B02B9FE">
                          <w:pPr>
                            <w:jc w:val="center"/>
                          </w:pPr>
                        </w:p>
                      </w:txbxContent>
                    </ns6:textbox>
                  </ns6:rect>
                  <ns6:shape id="_x0000_s1026" ns7:spid="_x0000_s1026" style="position:absolute;left:2916;top:6269;height:410;width:1689;v-text-anchor:middle;" fillcolor="#53637C" filled="t" stroked="f" coordsize="1689,410" ns7:gfxdata="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7Y/H4vQAA&#10;ANsAAAAPAAAAAAAAAAEAIAAAACIAAABkcnMvZG93bnJldi54bWxQSwECFAAUAAAACACHTuJAMy8F&#10;njsAAAA5AAAAEAAAAAAAAAABACAAAAAMAQAAZHJzL3NoYXBleG1sLnhtbFBLBQYAAAAABgAGAFsB&#10;AAC2AwAAAAA=&#10;" path="m0,410l244,0,1444,0,1689,410xe">
                    <ns6:path textboxrect="0,0,1689,410" ns7:connectlocs="844,0;122,205;844,410;1566,205" ns7:connectangles="247,164,82,0"/>
                    <ns6:fill on="t" focussize="0,0"/>
                    <ns6:stroke on="f" weight="1pt" miterlimit="8" joinstyle="miter"/>
                    <ns6:imagedata ns7:title=""/>
                    <ns7:lock ns6:ext="edit" aspectratio="f"/>
                    <ns6:textbox>
                      <w:txbxContent>
                        <w:p ns2:paraId="7C68B1A8">
                          <w:pPr>
                            <w:jc w:val="center"/>
                          </w:pPr>
                        </w:p>
                      </w:txbxContent>
                    </ns6:textbox>
                  </ns6:shape>
                  <ns6:rect id="矩形 31" ns7:spid="_x0000_s1026" ns7:spt="1" style="position:absolute;left:2414;top:6244;height:455;width:1485;v-text-anchor:middle;" filled="f" stroked="f" coordsize="21600,21600" ns7:gfxdata="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JiFa68AAAA&#10;2wAAAA8AAAAAAAAAAQAgAAAAIgAAAGRycy9kb3ducmV2LnhtbFBLAQIUABQAAAAIAIdO4kAzLwWe&#10;OwAAADkAAAAQAAAAAAAAAAEAIAAAAAsBAABkcnMvc2hhcGV4bWwueG1sUEsFBgAAAAAGAAYAWwEA&#10;ALUDAAAAAA==&#10;">
                    <ns6:fill on="f" focussize="0,0"/>
                    <ns6:stroke on="f" weight="1pt" miterlimit="8" joinstyle="miter"/>
                    <ns6:imagedata ns7:title=""/>
                    <ns7:lock ns6:ext="edit" aspectratio="f"/>
                    <ns6:textbox>
                      <w:txbxContent>
                        <w:p ns2:paraId="2B203A82">
                          <w:pPr>
                            <w:pStyle w:val="4"/>
                            <w:spacing w:before="0" w:beforeAutospacing="0" w:after="0" w:afterAutospacing="0" w:line="312" w:lineRule="exact"/>
                            <w:jc w:val="distribute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color w:val="FFFFFF"/>
                              <w:kern w:val="24"/>
                              <w:sz w:val="26"/>
                              <w:szCs w:val="26"/>
                            </w:rPr>
                            <w:t>项目经历</w:t>
                          </w:r>
                        </w:p>
                      </w:txbxContent>
                    </ns6:textbox>
                  </ns6:rect>
                  <ns6:shape id="人" ns7:spid="_x0000_s1026" ns7:spt="100" style="position:absolute;left:2081;top:6340;height:275;width:352;v-text-anchor:middle-center;" fillcolor="#FFFFFF [3212]" filled="t" stroked="f" coordsize="619,634" ns7:gfxdata="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bYf7bsAAADb&#10;AAAADwAAAAAAAAABACAAAAAiAAAAZHJzL2Rvd25yZXYueG1sUEsBAhQAFAAAAAgAh07iQDMvBZ47&#10;AAAAOQAAABAAAAAAAAAAAQAgAAAACgEAAGRycy9zaGFwZXhtbC54bWxQSwUGAAAAAAYABgBbAQAA&#10;tAMAAAAA&#10;" path="m353,324l353,324c368,280,383,250,383,191c383,89,309,0,206,0c118,0,29,89,29,191c29,250,44,280,73,324c29,339,0,383,0,427c0,515,0,515,0,515c0,574,44,633,118,633c309,633,309,633,309,633c368,633,427,574,427,515c427,427,427,427,427,427c427,383,398,339,353,324xm73,191l73,191c73,103,132,44,206,44c280,44,353,103,353,191c353,280,280,353,206,353c132,353,73,280,73,191xm383,501l383,501c383,545,339,589,294,589c132,589,132,589,132,589c73,589,29,545,29,501c29,442,29,442,29,442c29,398,59,368,103,353c132,383,177,398,206,398c250,398,280,383,309,353c353,368,383,398,383,442l383,501xm441,162l441,162c603,162,603,162,603,162c618,162,618,148,618,132c618,132,618,118,603,118c441,118,441,118,441,118l427,132c427,148,441,162,441,162xm603,471l603,471c486,471,486,471,486,471c471,471,471,486,471,486c471,501,471,515,486,515c603,515,603,515,603,515c618,515,618,501,618,486c618,486,618,471,603,471xm603,236l603,236c441,236,441,236,441,236l427,250c427,265,441,280,441,280c603,280,603,280,603,280c618,280,618,265,618,250c618,250,618,236,603,236xm603,353l603,353c486,353,486,353,486,353c471,353,471,368,471,368c471,383,471,398,486,398c603,398,603,398,603,398c618,398,618,383,618,368c618,368,618,353,603,353xe">
                    <ns6:path textboxrect="0,0,619,634" ns7:connectlocs="425612,399087;425612,399087;461783,235264;248374,0;34965,235264;88016,399087;0,525957;0,634351;142272,779697;372561,779697;514834,634351;514834,525957;425612,399087;88016,235264;88016,235264;248374,54197;425612,235264;248374,434807;88016,235264;461783,617106;461783,617106;354476,725500;159152,725500;34965,617106;34965,544433;124187,434807;248374,490236;372561,434807;461783,544433;461783,617106;531714,199543;531714,199543;727038,199543;745123,162590;727038,145346;531714,145346;514834,162590;531714,199543;727038,580154;727038,580154;585970,580154;567885,598630;585970,634351;727038,634351;745123,598630;727038,580154;727038,290692;727038,290692;531714,290692;514834,307937;531714,344889;727038,344889;745123,307937;727038,290692;727038,434807;727038,434807;585970,434807;567885,453283;585970,490236;727038,490236;745123,453283;727038,434807" ns7:connectangles="0,0,0,0,0,0,0,0,0,0,0,0,0,0,0,0,0,0,0,0,0,0,0,0,0,0,0,0,0,0,0,0,0,0,0,0,0,0,0,0,0,0,0,0,0,0,0,0,0,0,0,0,0,0,0,0,0,0,0,0,0,0"/>
                    <ns6:fill on="t" focussize="0,0"/>
                    <ns6:stroke on="f"/>
                    <ns6:imagedata ns7:title=""/>
                    <ns7:lock ns6:ext="edit" aspectratio="f"/>
                    <ns6:textbox inset="9.59905511811024pt,4.7996062992126pt,9.59905511811024pt,4.7996062992126pt">
                      <w:txbxContent>
                        <w:p ns2:paraId="2C588DB5">
                          <w:pPr>
                            <w:jc w:val="center"/>
                          </w:pPr>
                        </w:p>
                      </w:txbxContent>
                    </ns6:textbox>
                  </ns6:shape>
                </ns6:group>
              </ns6:group>
            </w:pict>
          </ns1:Fallback>
        </ns1:AlternateContent>
      </w:r>
      <w:r>
        <ns1:AlternateContent>
          <ns1:Choice Requires="wps">
            <w:drawing>
              <ns3:anchor distT="0" distB="0" distL="114300" distR="114300" simplePos="0" relativeHeight="251687936" behindDoc="0" locked="0" layoutInCell="1" allowOverlap="1">
                <ns3:simplePos x="0" y="0"/>
                <ns3:positionH relativeFrom="column">
                  <ns3:posOffset>-809625</ns3:posOffset>
                </ns3:positionH>
                <ns3:positionV relativeFrom="paragraph">
                  <ns3:posOffset>5621020</ns3:posOffset>
                </ns3:positionV>
                <ns3:extent cx="6786880" cy="2860040"/>
                <ns3:effectExtent l="0" t="0" r="0" b="0"/>
                <ns3:wrapNone/>
                <ns3:docPr id="21" name="Rectangle 3"/>
                <ns3:cNvGraphicFramePr/>
                <ns4:graphic>
                  <ns4:graphicData uri="http://schemas.microsoft.com/office/word/2010/wordprocessingShape">
                    <ns5:wsp>
                      <ns5:cNvSpPr>
                        <ns4:spLocks noChangeArrowheads="1"/>
                      </ns5:cNvSpPr>
                      <ns5:spPr bwMode="auto">
                        <ns4:xfrm>
                          <ns4:off x="0" y="0"/>
                          <ns4:ext cx="6786880" cy="2860040"/>
                        </ns4:xfrm>
                        <ns4:prstGeom prst="rect">
                          <ns4:avLst/>
                        </ns4:prstGeom>
                      </ns5:spPr>
                      <ns5:txbx>
                        <w:txbxContent>
                          <w:p ns2:paraId="0072676F"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16"/>
                                <w:szCs w:val="22"/>
                                <ns2:textFill>
                                  <ns2:solidFill>
                                    <ns2:schemeClr ns2:val="tx1">
                                      <ns2:lumMod ns2:val="75000"/>
                                      <ns2:lumOff ns2:val="25000"/>
                                    </ns2:schemeClr>
                                  </ns2:solidFill>
                                </ns2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16"/>
                                <w:szCs w:val="22"/>
                                <ns2:textFill>
                                  <ns2:solidFill>
                                    <ns2:schemeClr ns2:val="tx1">
                                      <ns2:lumMod ns2:val="75000"/>
                                      <ns2:lumOff ns2:val="25000"/>
                                    </ns2:schemeClr>
                                  </ns2:solidFill>
                                </ns2:textFill>
                              </w:rPr>
                              <w:t>AI 求职助手 Agent / 简历套模板工坊 | Python、Streamlit</w:t>
                            </w:r>
                          </w:p>
                          <w:p ns2:paraId="769D3DAC"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16"/>
                                <w:szCs w:val="22"/>
                                <ns2:textFill>
                                  <ns2:solidFill>
                                    <ns2:schemeClr ns2:val="tx1">
                                      <ns2:lumMod ns2:val="75000"/>
                                      <ns2:lumOff ns2:val="25000"/>
                                    </ns2:schemeClr>
                                  </ns2:solidFill>
                                </ns2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16"/>
                                <w:szCs w:val="22"/>
                                <ns2:textFill>
                                  <ns2:solidFill>
                                    <ns2:schemeClr ns2:val="tx1">
                                      <ns2:lumMod ns2:val="75000"/>
                                      <ns2:lumOff ns2:val="25000"/>
                                    </ns2:schemeClr>
                                  </ns2:solidFill>
                                </ns2:textFill>
                              </w:rPr>
                              <w:t>支持内容提取、文案改写、沟通话术和 Word/PDF 导出，体现 AI 在办公与内容生产中的应用。</w:t>
                            </w:r>
                          </w:p>
                          <w:p ns2:paraId="714AA546"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16"/>
                                <w:szCs w:val="22"/>
                                <ns2:textFill>
                                  <ns2:solidFill>
                                    <ns2:schemeClr ns2:val="tx1">
                                      <ns2:lumMod ns2:val="75000"/>
                                      <ns2:lumOff ns2:val="25000"/>
                                    </ns2:schemeClr>
                                  </ns2:solidFill>
                                </ns2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16"/>
                                <w:szCs w:val="22"/>
                                <ns2:textFill>
                                  <ns2:solidFill>
                                    <ns2:schemeClr ns2:val="tx1">
                                      <ns2:lumMod ns2:val="75000"/>
                                      <ns2:lumOff ns2:val="25000"/>
                                    </ns2:schemeClr>
                                  </ns2:solidFill>
                                </ns2:textFill>
                              </w:rPr>
                              <w:t>宠物殡葬服务平台 | Spring Boot、Vue 3、MySQL</w:t>
                            </w:r>
                          </w:p>
                          <w:p ns2:paraId="1549E0FC"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16"/>
                                <w:szCs w:val="22"/>
                                <ns2:textFill>
                                  <ns2:solidFill>
                                    <ns2:schemeClr ns2:val="tx1">
                                      <ns2:lumMod ns2:val="75000"/>
                                      <ns2:lumOff ns2:val="25000"/>
                                    </ns2:schemeClr>
                                  </ns2:solidFill>
                                </ns2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16"/>
                                <w:szCs w:val="22"/>
                                <ns2:textFill>
                                  <ns2:solidFill>
                                    <ns2:schemeClr ns2:val="tx1">
                                      <ns2:lumMod ns2:val="75000"/>
                                      <ns2:lumOff ns2:val="25000"/>
                                    </ns2:schemeClr>
                                  </ns2:solidFill>
                                </ns2:textFill>
                              </w:rPr>
                              <w:t>围绕服务详情、用户评价、纪念社区和运营统计等模块，理解平台内容与服务转化关系。</w:t>
                            </w:r>
                          </w:p>
                          <w:p ns2:paraId="5C39E9AB"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16"/>
                                <w:szCs w:val="22"/>
                                <ns2:textFill>
                                  <ns2:solidFill>
                                    <ns2:schemeClr ns2:val="tx1">
                                      <ns2:lumMod ns2:val="75000"/>
                                      <ns2:lumOff ns2:val="25000"/>
                                    </ns2:schemeClr>
                                  </ns2:solidFill>
                                </ns2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16"/>
                                <w:szCs w:val="22"/>
                                <ns2:textFill>
                                  <ns2:solidFill>
                                    <ns2:schemeClr ns2:val="tx1">
                                      <ns2:lumMod ns2:val="75000"/>
                                      <ns2:lumOff ns2:val="25000"/>
                                    </ns2:schemeClr>
                                  </ns2:solidFill>
                                </ns2:textFill>
                              </w:rPr>
                              <w:t>通过项目熟悉服务类产品的信息展示、用户路径、评价反馈和后台运营管理流程。</w:t>
                            </w:r>
                          </w:p>
                          <w:p ns2:paraId="39185DB7"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16"/>
                                <w:szCs w:val="21"/>
                                <ns2:textFill>
                                  <ns2:solidFill>
                                    <ns2:schemeClr ns2:val="tx1">
                                      <ns2:lumMod ns2:val="75000"/>
                                      <ns2:lumOff ns2:val="25000"/>
                                    </ns2:schemeClr>
                                  </ns2:solidFill>
                                </ns2:textFill>
                              </w:rPr>
                            </w:pPr>
                          </w:p>
                        </w:txbxContent>
                      </ns5:txbx>
                      <ns5:bodyPr wrap="square">
                        <ns4:spAutoFit/>
                      </ns5:bodyPr>
                    </ns5:wsp>
                  </ns4:graphicData>
                </ns4:graphic>
              </ns3:anchor>
            </w:drawing>
          </ns1:Choice>
          <ns1:Fallback>
            <w:pict>
              <ns6:rect id="Rectangle 3" ns7:spid="_x0000_s1026" ns7:spt="1" style="position:absolute;left:0pt;margin-left:-63.75pt;margin-top:442.6pt;height:225.2pt;width:534.4pt;z-index:251687936;mso-width-relative:page;mso-height-relative:page;" filled="f" stroked="f" coordsize="21600,21600" ns7:gfxdata="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e8WYYt0AAAANAQAADwAAAAAAAAABACAAAAAiAAAAZHJzL2Rvd25yZXYu&#10;eG1sUEsBAhQAFAAAAAgAh07iQBiR87q9AQAAfQMAAA4AAAAAAAAAAQAgAAAALAEAAGRycy9lMm9E&#10;b2MueG1sUEsFBgAAAAAGAAYAWQEAAFsFAAAAAA==&#10;">
                <ns6:fill on="f" focussize="0,0"/>
                <ns6:stroke on="f"/>
                <ns6:imagedata ns7:title=""/>
                <ns7:lock ns6:ext="edit" aspectratio="f"/>
                <ns6:textbox style="mso-fit-shape-to-text:t;">
                  <w:txbxContent>
                    <w:p ns2:paraId="0072676F">
                      <w:pPr>
                        <w:pStyle w:val="4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16"/>
                          <w:szCs w:val="22"/>
                          <ns2:textFill>
                            <ns2:solidFill>
                              <ns2:schemeClr ns2:val="tx1">
                                <ns2:lumMod ns2:val="75000"/>
                                <ns2:lumOff ns2:val="25000"/>
                              </ns2:schemeClr>
                            </ns2:solidFill>
                          </ns2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16"/>
                          <w:szCs w:val="22"/>
                          <ns2:textFill>
                            <ns2:solidFill>
                              <ns2:schemeClr ns2:val="tx1">
                                <ns2:lumMod ns2:val="75000"/>
                                <ns2:lumOff ns2:val="25000"/>
                              </ns2:schemeClr>
                            </ns2:solidFill>
                          </ns2:textFill>
                        </w:rPr>
                        <w:t>AI 求职助手 Agent / 简历套模板工坊 | Python、Streamlit</w:t>
                      </w:r>
                    </w:p>
                    <w:p ns2:paraId="769D3DAC">
                      <w:pPr>
                        <w:pStyle w:val="4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16"/>
                          <w:szCs w:val="22"/>
                          <ns2:textFill>
                            <ns2:solidFill>
                              <ns2:schemeClr ns2:val="tx1">
                                <ns2:lumMod ns2:val="75000"/>
                                <ns2:lumOff ns2:val="25000"/>
                              </ns2:schemeClr>
                            </ns2:solidFill>
                          </ns2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16"/>
                          <w:szCs w:val="22"/>
                          <ns2:textFill>
                            <ns2:solidFill>
                              <ns2:schemeClr ns2:val="tx1">
                                <ns2:lumMod ns2:val="75000"/>
                                <ns2:lumOff ns2:val="25000"/>
                              </ns2:schemeClr>
                            </ns2:solidFill>
                          </ns2:textFill>
                        </w:rPr>
                        <w:t>支持内容提取、文案改写、沟通话术和 Word/PDF 导出，体现 AI 在办公与内容生产中的应用。</w:t>
                      </w:r>
                    </w:p>
                    <w:p ns2:paraId="714AA546">
                      <w:pPr>
                        <w:pStyle w:val="4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16"/>
                          <w:szCs w:val="22"/>
                          <ns2:textFill>
                            <ns2:solidFill>
                              <ns2:schemeClr ns2:val="tx1">
                                <ns2:lumMod ns2:val="75000"/>
                                <ns2:lumOff ns2:val="25000"/>
                              </ns2:schemeClr>
                            </ns2:solidFill>
                          </ns2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16"/>
                          <w:szCs w:val="22"/>
                          <ns2:textFill>
                            <ns2:solidFill>
                              <ns2:schemeClr ns2:val="tx1">
                                <ns2:lumMod ns2:val="75000"/>
                                <ns2:lumOff ns2:val="25000"/>
                              </ns2:schemeClr>
                            </ns2:solidFill>
                          </ns2:textFill>
                        </w:rPr>
                        <w:t>宠物殡葬服务平台 | Spring Boot、Vue 3、MySQL</w:t>
                      </w:r>
                    </w:p>
                    <w:p ns2:paraId="1549E0FC">
                      <w:pPr>
                        <w:pStyle w:val="4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16"/>
                          <w:szCs w:val="22"/>
                          <ns2:textFill>
                            <ns2:solidFill>
                              <ns2:schemeClr ns2:val="tx1">
                                <ns2:lumMod ns2:val="75000"/>
                                <ns2:lumOff ns2:val="25000"/>
                              </ns2:schemeClr>
                            </ns2:solidFill>
                          </ns2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16"/>
                          <w:szCs w:val="22"/>
                          <ns2:textFill>
                            <ns2:solidFill>
                              <ns2:schemeClr ns2:val="tx1">
                                <ns2:lumMod ns2:val="75000"/>
                                <ns2:lumOff ns2:val="25000"/>
                              </ns2:schemeClr>
                            </ns2:solidFill>
                          </ns2:textFill>
                        </w:rPr>
                        <w:t>围绕服务详情、用户评价、纪念社区和运营统计等模块，理解平台内容与服务转化关系。</w:t>
                      </w:r>
                    </w:p>
                    <w:p ns2:paraId="5C39E9AB">
                      <w:pPr>
                        <w:pStyle w:val="4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16"/>
                          <w:szCs w:val="22"/>
                          <ns2:textFill>
                            <ns2:solidFill>
                              <ns2:schemeClr ns2:val="tx1">
                                <ns2:lumMod ns2:val="75000"/>
                                <ns2:lumOff ns2:val="25000"/>
                              </ns2:schemeClr>
                            </ns2:solidFill>
                          </ns2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16"/>
                          <w:szCs w:val="22"/>
                          <ns2:textFill>
                            <ns2:solidFill>
                              <ns2:schemeClr ns2:val="tx1">
                                <ns2:lumMod ns2:val="75000"/>
                                <ns2:lumOff ns2:val="25000"/>
                              </ns2:schemeClr>
                            </ns2:solidFill>
                          </ns2:textFill>
                        </w:rPr>
                        <w:t>通过项目熟悉服务类产品的信息展示、用户路径、评价反馈和后台运营管理流程。</w:t>
                      </w:r>
                    </w:p>
                    <w:p ns2:paraId="39185DB7">
                      <w:pPr>
                        <w:pStyle w:val="4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16"/>
                          <w:szCs w:val="21"/>
                          <ns2:textFill>
                            <ns2:solidFill>
                              <ns2:schemeClr ns2:val="tx1">
                                <ns2:lumMod ns2:val="75000"/>
                                <ns2:lumOff ns2:val="25000"/>
                              </ns2:schemeClr>
                            </ns2:solidFill>
                          </ns2:textFill>
                        </w:rPr>
                      </w:pPr>
                    </w:p>
                  </w:txbxContent>
                </ns6:textbox>
              </ns6:rect>
            </w:pict>
          </ns1:Fallback>
        </ns1:AlternateContent>
      </w:r>
      <w:r>
        <ns1:AlternateContent>
          <ns1:Choice Requires="wps">
            <w:drawing>
              <ns3:anchor distT="0" distB="0" distL="114300" distR="114300" simplePos="0" relativeHeight="251667456" behindDoc="0" locked="0" layoutInCell="1" allowOverlap="1">
                <ns3:simplePos x="0" y="0"/>
                <ns3:positionH relativeFrom="column">
                  <ns3:posOffset>-800735</ns3:posOffset>
                </ns3:positionH>
                <ns3:positionV relativeFrom="paragraph">
                  <ns3:posOffset>7218045</ns3:posOffset>
                </ns3:positionV>
                <ns3:extent cx="6787515" cy="1005840"/>
                <ns3:effectExtent l="0" t="0" r="0" b="0"/>
                <ns3:wrapNone/>
                <ns3:docPr id="7" name="矩形 7"/>
                <ns3:cNvGraphicFramePr/>
                <ns4:graphic>
                  <ns4:graphicData uri="http://schemas.microsoft.com/office/word/2010/wordprocessingShape">
                    <ns5:wsp>
                      <ns5:cNvSpPr/>
                      <ns5:spPr>
                        <ns4:xfrm>
                          <ns4:off x="342265" y="7769225"/>
                          <ns4:ext cx="6787515" cy="1005840"/>
                        </ns4:xfrm>
                        <ns4:prstGeom prst="rect">
                          <ns4:avLst/>
                        </ns4:prstGeom>
                      </ns5:spPr>
                      <ns5:txbx>
                        <w:txbxContent>
                          <w:p ns2:paraId="2CA4336F">
                            <w:pPr>
                              <w:pStyle w:val="4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16"/>
                                <w:szCs w:val="21"/>
                                <ns2:textFill>
                                  <ns2:solidFill>
                                    <ns2:schemeClr ns2:val="tx1">
                                      <ns2:lumMod ns2:val="75000"/>
                                      <ns2:lumOff ns2:val="25000"/>
                                    </ns2:schemeClr>
                                  </ns2:solidFill>
                                </ns2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16"/>
                                <w:szCs w:val="21"/>
                                <ns2:textFill>
                                  <ns2:solidFill>
                                    <ns2:schemeClr ns2:val="tx1">
                                      <ns2:lumMod ns2:val="75000"/>
                                      <ns2:lumOff ns2:val="25000"/>
                                    </ns2:schemeClr>
                                  </ns2:solidFill>
                                </ns2:textFill>
                              </w:rPr>
                              <w:t>内容能力：产品说明整理、文案改写、演示脚本、流程说明、基础视频剪辑和素材归纳。</w:t>
                            </w:r>
                          </w:p>
                          <w:p ns2:paraId="23B98E00">
                            <w:pPr>
                              <w:pStyle w:val="4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16"/>
                                <w:szCs w:val="21"/>
                                <ns2:textFill>
                                  <ns2:solidFill>
                                    <ns2:schemeClr ns2:val="tx1">
                                      <ns2:lumMod ns2:val="75000"/>
                                      <ns2:lumOff ns2:val="25000"/>
                                    </ns2:schemeClr>
                                  </ns2:solidFill>
                                </ns2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16"/>
                                <w:szCs w:val="21"/>
                                <ns2:textFill>
                                  <ns2:solidFill>
                                    <ns2:schemeClr ns2:val="tx1">
                                      <ns2:lumMod ns2:val="75000"/>
                                      <ns2:lumOff ns2:val="25000"/>
                                    </ns2:schemeClr>
                                  </ns2:solidFill>
                                </ns2:textFill>
                              </w:rPr>
                              <w:t>运营支持：商品/服务信息整理、用户反馈记录、表格维护、竞品信息收集和活动文案辅助。</w:t>
                            </w:r>
                          </w:p>
                          <w:p ns2:paraId="4F197061">
                            <w:pPr>
                              <w:pStyle w:val="4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16"/>
                                <w:szCs w:val="21"/>
                                <ns2:textFill>
                                  <ns2:solidFill>
                                    <ns2:schemeClr ns2:val="tx1">
                                      <ns2:lumMod ns2:val="75000"/>
                                      <ns2:lumOff ns2:val="25000"/>
                                    </ns2:schemeClr>
                                  </ns2:solidFill>
                                </ns2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16"/>
                                <w:szCs w:val="21"/>
                                <ns2:textFill>
                                  <ns2:solidFill>
                                    <ns2:schemeClr ns2:val="tx1">
                                      <ns2:lumMod ns2:val="75000"/>
                                      <ns2:lumOff ns2:val="25000"/>
                                    </ns2:schemeClr>
                                  </ns2:solidFill>
                                </ns2:textFill>
                              </w:rPr>
                              <w:t>AI 工具：使用 Codex、Claude、Cursor辅助内容生成、标题优化、资料提炼和 Markdown 文档输出。</w:t>
                            </w:r>
                          </w:p>
                          <w:p ns2:paraId="773E0441">
                            <w:pPr>
                              <w:pStyle w:val="4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16"/>
                                <w:szCs w:val="21"/>
                                <ns2:textFill>
                                  <ns2:solidFill>
                                    <ns2:schemeClr ns2:val="tx1">
                                      <ns2:lumMod ns2:val="75000"/>
                                      <ns2:lumOff ns2:val="25000"/>
                                    </ns2:schemeClr>
                                  </ns2:solidFill>
                                </ns2:textFill>
                              </w:rPr>
                            </w:pPr>
                          </w:p>
                        </w:txbxContent>
                      </ns5:txbx>
                      <ns5:bodyPr wrap="square">
                        <ns4:spAutoFit/>
                      </ns5:bodyPr>
                    </ns5:wsp>
                  </ns4:graphicData>
                </ns4:graphic>
              </ns3:anchor>
            </w:drawing>
          </ns1:Choice>
          <ns1:Fallback>
            <w:pict>
              <ns6:rect id="_x0000_s1026" ns7:spid="_x0000_s1026" ns7:spt="1" style="position:absolute;left:0pt;margin-left:-63.05pt;margin-top:568.35pt;height:79.2pt;width:534.45pt;z-index:251667456;mso-width-relative:page;mso-height-relative:page;" filled="f" stroked="f" coordsize="21600,21600" ns7:gfxdata="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EpsfDDcAAAADgEAAA8AAAAAAAAAAQAgAAAAIgAAAGRycy9kb3ducmV2LnhtbFBLAQIUABQAAAAI&#10;AIdO4kC7tBahsAEAAEYDAAAOAAAAAAAAAAEAIAAAACsBAABkcnMvZTJvRG9jLnhtbFBLBQYAAAAA&#10;BgAGAFkBAABNBQAAAAA=&#10;">
                <ns6:fill on="f" focussize="0,0"/>
                <ns6:stroke on="f"/>
                <ns6:imagedata ns7:title=""/>
                <ns7:lock ns6:ext="edit" aspectratio="f"/>
                <ns6:textbox style="mso-fit-shape-to-text:t;">
                  <w:txbxContent>
                    <w:p ns2:paraId="2CA4336F">
                      <w:pPr>
                        <w:pStyle w:val="4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16"/>
                          <w:szCs w:val="21"/>
                          <ns2:textFill>
                            <ns2:solidFill>
                              <ns2:schemeClr ns2:val="tx1">
                                <ns2:lumMod ns2:val="75000"/>
                                <ns2:lumOff ns2:val="25000"/>
                              </ns2:schemeClr>
                            </ns2:solidFill>
                          </ns2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16"/>
                          <w:szCs w:val="21"/>
                          <ns2:textFill>
                            <ns2:solidFill>
                              <ns2:schemeClr ns2:val="tx1">
                                <ns2:lumMod ns2:val="75000"/>
                                <ns2:lumOff ns2:val="25000"/>
                              </ns2:schemeClr>
                            </ns2:solidFill>
                          </ns2:textFill>
                        </w:rPr>
                        <w:t>内容能力：产品说明整理、文案改写、演示脚本、流程说明、基础视频剪辑和素材归纳。</w:t>
                      </w:r>
                    </w:p>
                    <w:p ns2:paraId="23B98E00">
                      <w:pPr>
                        <w:pStyle w:val="4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16"/>
                          <w:szCs w:val="21"/>
                          <ns2:textFill>
                            <ns2:solidFill>
                              <ns2:schemeClr ns2:val="tx1">
                                <ns2:lumMod ns2:val="75000"/>
                                <ns2:lumOff ns2:val="25000"/>
                              </ns2:schemeClr>
                            </ns2:solidFill>
                          </ns2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16"/>
                          <w:szCs w:val="21"/>
                          <ns2:textFill>
                            <ns2:solidFill>
                              <ns2:schemeClr ns2:val="tx1">
                                <ns2:lumMod ns2:val="75000"/>
                                <ns2:lumOff ns2:val="25000"/>
                              </ns2:schemeClr>
                            </ns2:solidFill>
                          </ns2:textFill>
                        </w:rPr>
                        <w:t>运营支持：商品/服务信息整理、用户反馈记录、表格维护、竞品信息收集和活动文案辅助。</w:t>
                      </w:r>
                    </w:p>
                    <w:p ns2:paraId="4F197061">
                      <w:pPr>
                        <w:pStyle w:val="4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16"/>
                          <w:szCs w:val="21"/>
                          <ns2:textFill>
                            <ns2:solidFill>
                              <ns2:schemeClr ns2:val="tx1">
                                <ns2:lumMod ns2:val="75000"/>
                                <ns2:lumOff ns2:val="25000"/>
                              </ns2:schemeClr>
                            </ns2:solidFill>
                          </ns2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16"/>
                          <w:szCs w:val="21"/>
                          <ns2:textFill>
                            <ns2:solidFill>
                              <ns2:schemeClr ns2:val="tx1">
                                <ns2:lumMod ns2:val="75000"/>
                                <ns2:lumOff ns2:val="25000"/>
                              </ns2:schemeClr>
                            </ns2:solidFill>
                          </ns2:textFill>
                        </w:rPr>
                        <w:t>AI 工具：使用 Codex、Claude、Cursor辅助内容生成、标题优化、资料提炼和 Markdown 文档输出。</w:t>
                      </w:r>
                    </w:p>
                    <w:p ns2:paraId="773E0441">
                      <w:pPr>
                        <w:pStyle w:val="4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16"/>
                          <w:szCs w:val="21"/>
                          <ns2:textFill>
                            <ns2:solidFill>
                              <ns2:schemeClr ns2:val="tx1">
                                <ns2:lumMod ns2:val="75000"/>
                                <ns2:lumOff ns2:val="25000"/>
                              </ns2:schemeClr>
                            </ns2:solidFill>
                          </ns2:textFill>
                        </w:rPr>
                      </w:pPr>
                    </w:p>
                  </w:txbxContent>
                </ns6:textbox>
              </ns6:rect>
            </w:pict>
          </ns1:Fallback>
        </ns1:AlternateContent>
      </w:r>
      <w:r>
        <ns1:AlternateContent>
          <ns1:Choice Requires="wpg">
            <w:drawing>
              <ns3:anchor distT="0" distB="0" distL="114300" distR="114300" simplePos="0" relativeHeight="251677696" behindDoc="0" locked="0" layoutInCell="1" allowOverlap="1">
                <ns3:simplePos x="0" y="0"/>
                <ns3:positionH relativeFrom="column">
                  <ns3:posOffset>-772160</ns3:posOffset>
                </ns3:positionH>
                <ns3:positionV relativeFrom="paragraph">
                  <ns3:posOffset>6917055</ns3:posOffset>
                </ns3:positionV>
                <ns3:extent cx="6736080" cy="288290"/>
                <ns3:effectExtent l="0" t="0" r="7620" b="16510"/>
                <ns3:wrapNone/>
                <ns3:docPr id="157" name="组合 157"/>
                <ns3:cNvGraphicFramePr/>
                <ns4:graphic>
                  <ns4:graphicData uri="http://schemas.microsoft.com/office/word/2010/wordprocessingGroup">
                    <ns8:wgp>
                      <ns8:cNvGrpSpPr/>
                      <ns8:grpSpPr>
                        <ns4:xfrm>
                          <ns4:off x="0" y="0"/>
                          <ns4:ext cx="6736080" cy="288290"/>
                          <ns4:chOff x="2509" y="11350"/>
                          <ns4:chExt cx="10608" cy="454"/>
                        </ns4:xfrm>
                      </ns8:grpSpPr>
                      <ns5:wsp>
                        <ns5:cNvPr id="135" name="平行四边形 61"/>
                        <ns5:cNvSpPr/>
                        <ns5:spPr>
                          <ns4:xfrm flipH="1">
                            <ns4:off x="5237" y="11693"/>
                            <ns4:ext cx="7880" cy="92"/>
                          </ns4:xfrm>
                          <ns4:prstGeom prst="parallelogram">
                            <ns4:avLst>
                              <ns4:gd name="adj" fmla="val 64130"/>
                            </ns4:avLst>
                          </ns4:prstGeom>
                          <ns4:solidFill>
                            <ns4:srgbClr val="53637C"/>
                          </ns4:solidFill>
                          <ns4:ln w="12700" cap="flat" cmpd="sng" algn="ctr">
                            <ns4:noFill/>
                            <ns4:prstDash val="solid"/>
                            <ns4:miter lim="800000"/>
                          </ns4:ln>
                          <ns4:effectLst/>
                        </ns5:spPr>
                        <ns5:txbx>
                          <w:txbxContent>
                            <w:p ns2:paraId="35C90031">
                              <w:pPr>
                                <w:jc w:val="center"/>
                              </w:pPr>
                            </w:p>
                          </w:txbxContent>
                        </ns5:txbx>
                        <ns5:bodyPr rtlCol="0" anchor="ctr"/>
                      </ns5:wsp>
                      <ns8:grpSp>
                        <ns8:cNvPr id="156" name="组合 156"/>
                        <ns8:cNvGrpSpPr/>
                        <ns8:grpSpPr>
                          <ns4:xfrm>
                            <ns4:off x="2509" y="11350"/>
                            <ns4:ext cx="2702" cy="454"/>
                            <ns4:chOff x="2509" y="11350"/>
                            <ns4:chExt cx="2702" cy="454"/>
                          </ns4:xfrm>
                        </ns8:grpSpPr>
                        <ns5:wsp>
                          <ns5:cNvPr id="137" name="矩形 16"/>
                          <ns5:cNvSpPr/>
                          <ns5:spPr>
                            <ns4:xfrm>
                              <ns4:off x="2509" y="11375"/>
                              <ns4:ext cx="1514" cy="410"/>
                            </ns4:xfrm>
                            <ns4:prstGeom prst="rect">
                              <ns4:avLst/>
                            </ns4:prstGeom>
                            <ns4:solidFill>
                              <ns4:srgbClr val="53637C"/>
                            </ns4:solidFill>
                            <ns4:ln w="12700" cap="flat" cmpd="sng" algn="ctr">
                              <ns4:noFill/>
                              <ns4:prstDash val="solid"/>
                              <ns4:miter lim="800000"/>
                            </ns4:ln>
                            <ns4:effectLst/>
                          </ns5:spPr>
                          <ns5:txbx>
                            <w:txbxContent>
                              <w:p ns2:paraId="10EB4E3E">
                                <w:pPr>
                                  <w:jc w:val="center"/>
                                </w:pPr>
                              </w:p>
                            </w:txbxContent>
                          </ns5:txbx>
                          <ns5:bodyPr rtlCol="0" anchor="ctr"/>
                        </ns5:wsp>
                        <ns5:wsp>
                          <ns5:cNvPr id="138" name="梯形 26"/>
                          <ns5:cNvSpPr/>
                          <ns5:spPr>
                            <ns4:xfrm>
                              <ns4:off x="3523" y="11375"/>
                              <ns4:ext cx="1689" cy="410"/>
                            </ns4:xfrm>
                            <ns4:prstGeom prst="trapezoid">
                              <ns4:avLst>
                                <ns4:gd name="adj" fmla="val 59620"/>
                              </ns4:avLst>
                            </ns4:prstGeom>
                            <ns4:solidFill>
                              <ns4:srgbClr val="53637C"/>
                            </ns4:solidFill>
                            <ns4:ln w="12700" cap="flat" cmpd="sng" algn="ctr">
                              <ns4:noFill/>
                              <ns4:prstDash val="solid"/>
                              <ns4:miter lim="800000"/>
                            </ns4:ln>
                            <ns4:effectLst/>
                          </ns5:spPr>
                          <ns5:txbx>
                            <w:txbxContent>
                              <w:p ns2:paraId="6CDFE9F5">
                                <w:pPr>
                                  <w:jc w:val="center"/>
                                </w:pPr>
                              </w:p>
                            </w:txbxContent>
                          </ns5:txbx>
                          <ns5:bodyPr rtlCol="0" anchor="ctr"/>
                        </ns5:wsp>
                        <ns5:wsp>
                          <ns5:cNvPr id="139" name="矩形 31"/>
                          <ns5:cNvSpPr/>
                          <ns5:spPr>
                            <ns4:xfrm>
                              <ns4:off x="3021" y="11350"/>
                              <ns4:ext cx="1485" cy="455"/>
                            </ns4:xfrm>
                            <ns4:prstGeom prst="rect">
                              <ns4:avLst/>
                            </ns4:prstGeom>
                            <ns4:noFill/>
                            <ns4:ln w="12700" cap="flat" cmpd="sng" algn="ctr">
                              <ns4:noFill/>
                              <ns4:prstDash val="solid"/>
                              <ns4:miter lim="800000"/>
                            </ns4:ln>
                            <ns4:effectLst/>
                          </ns5:spPr>
                          <ns5:txbx>
                            <w:txbxContent>
                              <w:p ns2:paraId="7D49C435">
                                <w:pPr>
                                  <w:pStyle w:val="4"/>
                                  <w:spacing w:before="0" w:beforeAutospacing="0" w:after="0" w:afterAutospacing="0" w:line="312" w:lineRule="exact"/>
                                  <w:jc w:val="distribute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color w:val="FFFFFF"/>
                                    <w:kern w:val="24"/>
                                    <w:sz w:val="26"/>
                                    <w:szCs w:val="26"/>
                                  </w:rPr>
                                  <w:t>核心能力</w:t>
                                </w:r>
                              </w:p>
                            </w:txbxContent>
                          </ns5:txbx>
                          <ns5:bodyPr rtlCol="0" anchor="ctr"/>
                        </ns5:wsp>
                        <ns5:wsp>
                          <ns5:cNvPr id="141" name="手掌纸张"/>
                          <ns5:cNvSpPr/>
                          <ns5:spPr bwMode="auto">
                            <ns4:xfrm>
                              <ns4:off x="2716" y="11435"/>
                              <ns4:ext cx="285" cy="285"/>
                            </ns4:xfrm>
                            <ns4:custGeom>
                              <ns4:avLst/>
                              <ns4:gdLst>
                                <ns4:gd name="T0" fmla="*/ 152702 w 5383"/>
                                <ns4:gd name="T1" fmla="*/ 1414168 h 5687"/>
                                <ns4:gd name="T2" fmla="*/ 73817 w 5383"/>
                                <ns4:gd name="T3" fmla="*/ 1373646 h 5687"/>
                                <ns4:gd name="T4" fmla="*/ 19959 w 5383"/>
                                <ns4:gd name="T5" fmla="*/ 1304631 h 5687"/>
                                <ns4:gd name="T6" fmla="*/ 0 w 5383"/>
                                <ns4:gd name="T7" fmla="*/ 1216305 h 5687"/>
                                <ns4:gd name="T8" fmla="*/ 19959 w 5383"/>
                                <ns4:gd name="T9" fmla="*/ 657539 h 5687"/>
                                <ns4:gd name="T10" fmla="*/ 96310 w 5383"/>
                                <ns4:gd name="T11" fmla="*/ 574278 h 5687"/>
                                <ns4:gd name="T12" fmla="*/ 389360 w 5383"/>
                                <ns4:gd name="T13" fmla="*/ 390345 h 5687"/>
                                <ns4:gd name="T14" fmla="*/ 1705389 w 5383"/>
                                <ns4:gd name="T15" fmla="*/ 0 h 5687"/>
                                <ns4:gd name="T16" fmla="*/ 706170 w 5383"/>
                                <ns4:gd name="T17" fmla="*/ 380531 h 5687"/>
                                <ns4:gd name="T18" fmla="*/ 767631 w 5383"/>
                                <ns4:gd name="T19" fmla="*/ 394460 h 5687"/>
                                <ns4:gd name="T20" fmla="*/ 815786 w 5383"/>
                                <ns4:gd name="T21" fmla="*/ 432133 h 5687"/>
                                <ns4:gd name="T22" fmla="*/ 843982 w 5383"/>
                                <ns4:gd name="T23" fmla="*/ 486902 h 5687"/>
                                <ns4:gd name="T24" fmla="*/ 847467 w 5383"/>
                                <ns4:gd name="T25" fmla="*/ 541354 h 5687"/>
                                <ns4:gd name="T26" fmla="*/ 1185820 w 5383"/>
                                <ns4:gd name="T27" fmla="*/ 570796 h 5687"/>
                                <ns4:gd name="T28" fmla="*/ 1245064 w 5383"/>
                                <ns4:gd name="T29" fmla="*/ 590740 h 5687"/>
                                <ns4:gd name="T30" fmla="*/ 1289100 w 5383"/>
                                <ns4:gd name="T31" fmla="*/ 632529 h 5687"/>
                                <ns4:gd name="T32" fmla="*/ 1311911 w 5383"/>
                                <ns4:gd name="T33" fmla="*/ 690463 h 5687"/>
                                <ns4:gd name="T34" fmla="*/ 1310327 w 5383"/>
                                <ns4:gd name="T35" fmla="*/ 743333 h 5687"/>
                                <ns4:gd name="T36" fmla="*/ 1335988 w 5383"/>
                                <ns4:gd name="T37" fmla="*/ 768976 h 5687"/>
                                <ns4:gd name="T38" fmla="*/ 1382876 w 5383"/>
                                <ns4:gd name="T39" fmla="*/ 798734 h 5687"/>
                                <ns4:gd name="T40" fmla="*/ 1414557 w 5383"/>
                                <ns4:gd name="T41" fmla="*/ 844639 h 5687"/>
                                <ns4:gd name="T42" fmla="*/ 1426279 w 5383"/>
                                <ns4:gd name="T43" fmla="*/ 900990 h 5687"/>
                                <ns4:gd name="T44" fmla="*/ 1417092 w 5383"/>
                                <ns4:gd name="T45" fmla="*/ 951643 h 5687"/>
                                <ns4:gd name="T46" fmla="*/ 1387312 w 5383"/>
                                <ns4:gd name="T47" fmla="*/ 998814 h 5687"/>
                                <ns4:gd name="T48" fmla="*/ 1342008 w 5383"/>
                                <ns4:gd name="T49" fmla="*/ 1030788 h 5687"/>
                                <ns4:gd name="T50" fmla="*/ 1308743 w 5383"/>
                                <ns4:gd name="T51" fmla="*/ 1052949 h 5687"/>
                                <ns4:gd name="T52" fmla="*/ 1313178 w 5383"/>
                                <ns4:gd name="T53" fmla="*/ 1103918 h 5687"/>
                                <ns4:gd name="T54" fmla="*/ 1293219 w 5383"/>
                                <ns4:gd name="T55" fmla="*/ 1163119 h 5687"/>
                                <ns4:gd name="T56" fmla="*/ 1250766 w 5383"/>
                                <ns4:gd name="T57" fmla="*/ 1207124 h 5687"/>
                                <ns4:gd name="T58" fmla="*/ 1193107 w 5383"/>
                                <ns4:gd name="T59" fmla="*/ 1229918 h 5687"/>
                                <ns4:gd name="T60" fmla="*/ 1168396 w 5383"/>
                                <ns4:gd name="T61" fmla="*/ 1254611 h 5687"/>
                                <ns4:gd name="T62" fmla="*/ 1167762 w 5383"/>
                                <ns4:gd name="T63" fmla="*/ 1306847 h 5687"/>
                                <ns4:gd name="T64" fmla="*/ 1142417 w 5383"/>
                                <ns4:gd name="T65" fmla="*/ 1363198 h 5687"/>
                                <ns4:gd name="T66" fmla="*/ 1096163 w 5383"/>
                                <ns4:gd name="T67" fmla="*/ 1403404 h 5687"/>
                                <ns4:gd name="T68" fmla="*/ 1035652 w 5383"/>
                                <ns4:gd name="T69" fmla="*/ 1420500 h 5687"/>
                                <ns4:gd name="T70" fmla="*/ 138446 w 5383"/>
                                <ns4:gd name="T71" fmla="*/ 660705 h 5687"/>
                                <ns4:gd name="T72" fmla="*/ 102646 w 5383"/>
                                <ns4:gd name="T73" fmla="*/ 705976 h 5687"/>
                                <ns4:gd name="T74" fmla="*/ 96310 w 5383"/>
                                <ns4:gd name="T75" fmla="*/ 1227385 h 5687"/>
                                <ns4:gd name="T76" fmla="*/ 111200 w 5383"/>
                                <ns4:gd name="T77" fmla="*/ 1272656 h 5687"/>
                                <ns4:gd name="T78" fmla="*/ 142881 w 5383"/>
                                <ns4:gd name="T79" fmla="*/ 1306530 h 5687"/>
                                <ns4:gd name="T80" fmla="*/ 186918 w 5383"/>
                                <ns4:gd name="T81" fmla="*/ 1323942 h 5687"/>
                                <ns4:gd name="T82" fmla="*/ 1046424 w 5383"/>
                                <ns4:gd name="T83" fmla="*/ 1321410 h 5687"/>
                                <ns4:gd name="T84" fmla="*/ 1073036 w 5383"/>
                                <ns4:gd name="T85" fmla="*/ 1291968 h 5687"/>
                                <ns4:gd name="T86" fmla="*/ 1069234 w 5383"/>
                                <ns4:gd name="T87" fmla="*/ 1255877 h 5687"/>
                                <ns4:gd name="T88" fmla="*/ 1037870 w 5383"/>
                                <ns4:gd name="T89" fmla="*/ 1232450 h 5687"/>
                                <ns4:gd name="T90" fmla="*/ 1185504 w 5383"/>
                                <ns4:gd name="T91" fmla="*/ 1133994 h 5687"/>
                                <ns4:gd name="T92" fmla="*/ 1214650 w 5383"/>
                                <ns4:gd name="T93" fmla="*/ 1107401 h 5687"/>
                                <ns4:gd name="T94" fmla="*/ 1214967 w 5383"/>
                                <ns4:gd name="T95" fmla="*/ 1072894 h 5687"/>
                                <ns4:gd name="T96" fmla="*/ 1190256 w 5383"/>
                                <ns4:gd name="T97" fmla="*/ 1046617 h 5687"/>
                                <ns4:gd name="T98" fmla="*/ 1293536 w 5383"/>
                                <ns4:gd name="T99" fmla="*/ 946894 h 5687"/>
                                <ns4:gd name="T100" fmla="*/ 1325534 w 5383"/>
                                <ns4:gd name="T101" fmla="*/ 923151 h 5687"/>
                                <ns4:gd name="T102" fmla="*/ 1329019 w 5383"/>
                                <ns4:gd name="T103" fmla="*/ 887060 h 5687"/>
                                <ns4:gd name="T104" fmla="*/ 1302723 w 5383"/>
                                <ns4:gd name="T105" fmla="*/ 858251 h 5687"/>
                                <ns4:gd name="T106" fmla="*/ 1175999 w 5383"/>
                                <ns4:gd name="T107" fmla="*/ 758845 h 5687"/>
                                <ns4:gd name="T108" fmla="*/ 1210532 w 5383"/>
                                <ns4:gd name="T109" fmla="*/ 738267 h 5687"/>
                                <ns4:gd name="T110" fmla="*/ 1217185 w 5383"/>
                                <ns4:gd name="T111" fmla="*/ 702810 h 5687"/>
                                <ns4:gd name="T112" fmla="*/ 1193741 w 5383"/>
                                <ns4:gd name="T113" fmla="*/ 670835 h 5687"/>
                                <ns4:gd name="T114" fmla="*/ 500243 w 5383"/>
                                <ns4:gd name="T115" fmla="*/ 569529 h 5687"/>
                                <ns4:gd name="T116" fmla="*/ 736267 w 5383"/>
                                <ns4:gd name="T117" fmla="*/ 558449 h 5687"/>
                                <ns4:gd name="T118" fmla="*/ 753375 w 5383"/>
                                <ns4:gd name="T119" fmla="*/ 522359 h 5687"/>
                                <ns4:gd name="T120" fmla="*/ 739435 w 5383"/>
                                <ns4:gd name="T121" fmla="*/ 489434 h 5687"/>
                                <ns4:gd name="T122" fmla="*/ 475532 w 5383"/>
                                <ns4:gd name="T123" fmla="*/ 475821 h 5687"/>
                                <ns4:gd name="T124" fmla="*/ 403299 w 5383"/>
                                <ns4:gd name="T125" fmla="*/ 488168 h 5687"/>
                                <ns4:gd name="T126" fmla="*/ 0 60000 65536"/>
                                <ns4:gd name="T127" fmla="*/ 0 60000 65536"/>
                                <ns4:gd name="T128" fmla="*/ 0 60000 65536"/>
                                <ns4:gd name="T129" fmla="*/ 0 60000 65536"/>
                                <ns4:gd name="T130" fmla="*/ 0 60000 65536"/>
                                <ns4:gd name="T131" fmla="*/ 0 60000 65536"/>
                                <ns4:gd name="T132" fmla="*/ 0 60000 65536"/>
                                <ns4:gd name="T133" fmla="*/ 0 60000 65536"/>
                                <ns4:gd name="T134" fmla="*/ 0 60000 65536"/>
                                <ns4:gd name="T135" fmla="*/ 0 60000 65536"/>
                                <ns4:gd name="T136" fmla="*/ 0 60000 65536"/>
                                <ns4:gd name="T137" fmla="*/ 0 60000 65536"/>
                                <ns4:gd name="T138" fmla="*/ 0 60000 65536"/>
                                <ns4:gd name="T139" fmla="*/ 0 60000 65536"/>
                                <ns4:gd name="T140" fmla="*/ 0 60000 65536"/>
                                <ns4:gd name="T141" fmla="*/ 0 60000 65536"/>
                                <ns4:gd name="T142" fmla="*/ 0 60000 65536"/>
                                <ns4:gd name="T143" fmla="*/ 0 60000 65536"/>
                                <ns4:gd name="T144" fmla="*/ 0 60000 65536"/>
                                <ns4:gd name="T145" fmla="*/ 0 60000 65536"/>
                                <ns4:gd name="T146" fmla="*/ 0 60000 65536"/>
                                <ns4:gd name="T147" fmla="*/ 0 60000 65536"/>
                                <ns4:gd name="T148" fmla="*/ 0 60000 65536"/>
                                <ns4:gd name="T149" fmla="*/ 0 60000 65536"/>
                                <ns4:gd name="T150" fmla="*/ 0 60000 65536"/>
                                <ns4:gd name="T151" fmla="*/ 0 60000 65536"/>
                                <ns4:gd name="T152" fmla="*/ 0 60000 65536"/>
                                <ns4:gd name="T153" fmla="*/ 0 60000 65536"/>
                                <ns4:gd name="T154" fmla="*/ 0 60000 65536"/>
                                <ns4:gd name="T155" fmla="*/ 0 60000 65536"/>
                                <ns4:gd name="T156" fmla="*/ 0 60000 65536"/>
                                <ns4:gd name="T157" fmla="*/ 0 60000 65536"/>
                                <ns4:gd name="T158" fmla="*/ 0 60000 65536"/>
                                <ns4:gd name="T159" fmla="*/ 0 60000 65536"/>
                                <ns4:gd name="T160" fmla="*/ 0 60000 65536"/>
                                <ns4:gd name="T161" fmla="*/ 0 60000 65536"/>
                                <ns4:gd name="T162" fmla="*/ 0 60000 65536"/>
                                <ns4:gd name="T163" fmla="*/ 0 60000 65536"/>
                                <ns4:gd name="T164" fmla="*/ 0 60000 65536"/>
                                <ns4:gd name="T165" fmla="*/ 0 60000 65536"/>
                                <ns4:gd name="T166" fmla="*/ 0 60000 65536"/>
                                <ns4:gd name="T167" fmla="*/ 0 60000 65536"/>
                                <ns4:gd name="T168" fmla="*/ 0 60000 65536"/>
                                <ns4:gd name="T169" fmla="*/ 0 60000 65536"/>
                                <ns4:gd name="T170" fmla="*/ 0 60000 65536"/>
                                <ns4:gd name="T171" fmla="*/ 0 60000 65536"/>
                                <ns4:gd name="T172" fmla="*/ 0 60000 65536"/>
                                <ns4:gd name="T173" fmla="*/ 0 60000 65536"/>
                                <ns4:gd name="T174" fmla="*/ 0 60000 65536"/>
                                <ns4:gd name="T175" fmla="*/ 0 60000 65536"/>
                                <ns4:gd name="T176" fmla="*/ 0 60000 65536"/>
                                <ns4:gd name="T177" fmla="*/ 0 60000 65536"/>
                                <ns4:gd name="T178" fmla="*/ 0 60000 65536"/>
                                <ns4:gd name="T179" fmla="*/ 0 60000 65536"/>
                                <ns4:gd name="T180" fmla="*/ 0 60000 65536"/>
                                <ns4:gd name="T181" fmla="*/ 0 60000 65536"/>
                                <ns4:gd name="T182" fmla="*/ 0 60000 65536"/>
                                <ns4:gd name="T183" fmla="*/ 0 60000 65536"/>
                                <ns4:gd name="T184" fmla="*/ 0 60000 65536"/>
                                <ns4:gd name="T185" fmla="*/ 0 60000 65536"/>
                                <ns4:gd name="T186" fmla="*/ 0 60000 65536"/>
                                <ns4:gd name="T187" fmla="*/ 0 60000 65536"/>
                                <ns4:gd name="T188" fmla="*/ 0 60000 65536"/>
                              </ns4:gdLst>
                              <ns4:ahLst/>
                              <ns4:cxnLst>
                                <ns4:cxn ang="T126">
                                  <ns4:pos x="T0" y="T1"/>
                                </ns4:cxn>
                                <ns4:cxn ang="T127">
                                  <ns4:pos x="T2" y="T3"/>
                                </ns4:cxn>
                                <ns4:cxn ang="T128">
                                  <ns4:pos x="T4" y="T5"/>
                                </ns4:cxn>
                                <ns4:cxn ang="T129">
                                  <ns4:pos x="T6" y="T7"/>
                                </ns4:cxn>
                                <ns4:cxn ang="T130">
                                  <ns4:pos x="T8" y="T9"/>
                                </ns4:cxn>
                                <ns4:cxn ang="T131">
                                  <ns4:pos x="T10" y="T11"/>
                                </ns4:cxn>
                                <ns4:cxn ang="T132">
                                  <ns4:pos x="T12" y="T13"/>
                                </ns4:cxn>
                                <ns4:cxn ang="T133">
                                  <ns4:pos x="T14" y="T15"/>
                                </ns4:cxn>
                                <ns4:cxn ang="T134">
                                  <ns4:pos x="T16" y="T17"/>
                                </ns4:cxn>
                                <ns4:cxn ang="T135">
                                  <ns4:pos x="T18" y="T19"/>
                                </ns4:cxn>
                                <ns4:cxn ang="T136">
                                  <ns4:pos x="T20" y="T21"/>
                                </ns4:cxn>
                                <ns4:cxn ang="T137">
                                  <ns4:pos x="T22" y="T23"/>
                                </ns4:cxn>
                                <ns4:cxn ang="T138">
                                  <ns4:pos x="T24" y="T25"/>
                                </ns4:cxn>
                                <ns4:cxn ang="T139">
                                  <ns4:pos x="T26" y="T27"/>
                                </ns4:cxn>
                                <ns4:cxn ang="T140">
                                  <ns4:pos x="T28" y="T29"/>
                                </ns4:cxn>
                                <ns4:cxn ang="T141">
                                  <ns4:pos x="T30" y="T31"/>
                                </ns4:cxn>
                                <ns4:cxn ang="T142">
                                  <ns4:pos x="T32" y="T33"/>
                                </ns4:cxn>
                                <ns4:cxn ang="T143">
                                  <ns4:pos x="T34" y="T35"/>
                                </ns4:cxn>
                                <ns4:cxn ang="T144">
                                  <ns4:pos x="T36" y="T37"/>
                                </ns4:cxn>
                                <ns4:cxn ang="T145">
                                  <ns4:pos x="T38" y="T39"/>
                                </ns4:cxn>
                                <ns4:cxn ang="T146">
                                  <ns4:pos x="T40" y="T41"/>
                                </ns4:cxn>
                                <ns4:cxn ang="T147">
                                  <ns4:pos x="T42" y="T43"/>
                                </ns4:cxn>
                                <ns4:cxn ang="T148">
                                  <ns4:pos x="T44" y="T45"/>
                                </ns4:cxn>
                                <ns4:cxn ang="T149">
                                  <ns4:pos x="T46" y="T47"/>
                                </ns4:cxn>
                                <ns4:cxn ang="T150">
                                  <ns4:pos x="T48" y="T49"/>
                                </ns4:cxn>
                                <ns4:cxn ang="T151">
                                  <ns4:pos x="T50" y="T51"/>
                                </ns4:cxn>
                                <ns4:cxn ang="T152">
                                  <ns4:pos x="T52" y="T53"/>
                                </ns4:cxn>
                                <ns4:cxn ang="T153">
                                  <ns4:pos x="T54" y="T55"/>
                                </ns4:cxn>
                                <ns4:cxn ang="T154">
                                  <ns4:pos x="T56" y="T57"/>
                                </ns4:cxn>
                                <ns4:cxn ang="T155">
                                  <ns4:pos x="T58" y="T59"/>
                                </ns4:cxn>
                                <ns4:cxn ang="T156">
                                  <ns4:pos x="T60" y="T61"/>
                                </ns4:cxn>
                                <ns4:cxn ang="T157">
                                  <ns4:pos x="T62" y="T63"/>
                                </ns4:cxn>
                                <ns4:cxn ang="T158">
                                  <ns4:pos x="T64" y="T65"/>
                                </ns4:cxn>
                                <ns4:cxn ang="T159">
                                  <ns4:pos x="T66" y="T67"/>
                                </ns4:cxn>
                                <ns4:cxn ang="T160">
                                  <ns4:pos x="T68" y="T69"/>
                                </ns4:cxn>
                                <ns4:cxn ang="T161">
                                  <ns4:pos x="T70" y="T71"/>
                                </ns4:cxn>
                                <ns4:cxn ang="T162">
                                  <ns4:pos x="T72" y="T73"/>
                                </ns4:cxn>
                                <ns4:cxn ang="T163">
                                  <ns4:pos x="T74" y="T75"/>
                                </ns4:cxn>
                                <ns4:cxn ang="T164">
                                  <ns4:pos x="T76" y="T77"/>
                                </ns4:cxn>
                                <ns4:cxn ang="T165">
                                  <ns4:pos x="T78" y="T79"/>
                                </ns4:cxn>
                                <ns4:cxn ang="T166">
                                  <ns4:pos x="T80" y="T81"/>
                                </ns4:cxn>
                                <ns4:cxn ang="T167">
                                  <ns4:pos x="T82" y="T83"/>
                                </ns4:cxn>
                                <ns4:cxn ang="T168">
                                  <ns4:pos x="T84" y="T85"/>
                                </ns4:cxn>
                                <ns4:cxn ang="T169">
                                  <ns4:pos x="T86" y="T87"/>
                                </ns4:cxn>
                                <ns4:cxn ang="T170">
                                  <ns4:pos x="T88" y="T89"/>
                                </ns4:cxn>
                                <ns4:cxn ang="T171">
                                  <ns4:pos x="T90" y="T91"/>
                                </ns4:cxn>
                                <ns4:cxn ang="T172">
                                  <ns4:pos x="T92" y="T93"/>
                                </ns4:cxn>
                                <ns4:cxn ang="T173">
                                  <ns4:pos x="T94" y="T95"/>
                                </ns4:cxn>
                                <ns4:cxn ang="T174">
                                  <ns4:pos x="T96" y="T97"/>
                                </ns4:cxn>
                                <ns4:cxn ang="T175">
                                  <ns4:pos x="T98" y="T99"/>
                                </ns4:cxn>
                                <ns4:cxn ang="T176">
                                  <ns4:pos x="T100" y="T101"/>
                                </ns4:cxn>
                                <ns4:cxn ang="T177">
                                  <ns4:pos x="T102" y="T103"/>
                                </ns4:cxn>
                                <ns4:cxn ang="T178">
                                  <ns4:pos x="T104" y="T105"/>
                                </ns4:cxn>
                                <ns4:cxn ang="T179">
                                  <ns4:pos x="T106" y="T107"/>
                                </ns4:cxn>
                                <ns4:cxn ang="T180">
                                  <ns4:pos x="T108" y="T109"/>
                                </ns4:cxn>
                                <ns4:cxn ang="T181">
                                  <ns4:pos x="T110" y="T111"/>
                                </ns4:cxn>
                                <ns4:cxn ang="T182">
                                  <ns4:pos x="T112" y="T113"/>
                                </ns4:cxn>
                                <ns4:cxn ang="T183">
                                  <ns4:pos x="T114" y="T115"/>
                                </ns4:cxn>
                                <ns4:cxn ang="T184">
                                  <ns4:pos x="T116" y="T117"/>
                                </ns4:cxn>
                                <ns4:cxn ang="T185">
                                  <ns4:pos x="T118" y="T119"/>
                                </ns4:cxn>
                                <ns4:cxn ang="T186">
                                  <ns4:pos x="T120" y="T121"/>
                                </ns4:cxn>
                                <ns4:cxn ang="T187">
                                  <ns4:pos x="T122" y="T123"/>
                                </ns4:cxn>
                                <ns4:cxn ang="T188">
                                  <ns4:pos x="T124" y="T125"/>
                                </ns4:cxn>
                              </ns4:cxnLst>
                              <ns4:rect l="0" t="0" r="r" b="b"/>
                              <ns4:pathLst>
                                <ns4:path w="5383" h="5687">
                                  <ns4:moveTo>
                                    <ns4:pt x="1466" y="5687"/>
                                  </ns4:moveTo>
                                  <ns4:lnTo>
                                    <ns4:pt x="1466" y="4488"/>
                                  </ns4:lnTo>
                                  <ns4:lnTo>
                                    <ns4:pt x="643" y="4488"/>
                                  </ns4:lnTo>
                                  <ns4:lnTo>
                                    <ns4:pt x="610" y="4487"/>
                                  </ns4:lnTo>
                                  <ns4:lnTo>
                                    <ns4:pt x="577" y="4484"/>
                                  </ns4:lnTo>
                                  <ns4:lnTo>
                                    <ns4:pt x="545" y="4480"/>
                                  </ns4:lnTo>
                                  <ns4:lnTo>
                                    <ns4:pt x="513" y="4474"/>
                                  </ns4:lnTo>
                                  <ns4:lnTo>
                                    <ns4:pt x="482" y="4467"/>
                                  </ns4:lnTo>
                                  <ns4:lnTo>
                                    <ns4:pt x="451" y="4458"/>
                                  </ns4:lnTo>
                                  <ns4:lnTo>
                                    <ns4:pt x="421" y="4448"/>
                                  </ns4:lnTo>
                                  <ns4:lnTo>
                                    <ns4:pt x="392" y="4436"/>
                                  </ns4:lnTo>
                                  <ns4:lnTo>
                                    <ns4:pt x="363" y="4424"/>
                                  </ns4:lnTo>
                                  <ns4:lnTo>
                                    <ns4:pt x="336" y="4409"/>
                                  </ns4:lnTo>
                                  <ns4:lnTo>
                                    <ns4:pt x="308" y="4394"/>
                                  </ns4:lnTo>
                                  <ns4:lnTo>
                                    <ns4:pt x="282" y="4377"/>
                                  </ns4:lnTo>
                                  <ns4:lnTo>
                                    <ns4:pt x="257" y="4359"/>
                                  </ns4:lnTo>
                                  <ns4:lnTo>
                                    <ns4:pt x="233" y="4339"/>
                                  </ns4:lnTo>
                                  <ns4:lnTo>
                                    <ns4:pt x="210" y="4319"/>
                                  </ns4:lnTo>
                                  <ns4:lnTo>
                                    <ns4:pt x="187" y="4298"/>
                                  </ns4:lnTo>
                                  <ns4:lnTo>
                                    <ns4:pt x="167" y="4275"/>
                                  </ns4:lnTo>
                                  <ns4:lnTo>
                                    <ns4:pt x="146" y="4251"/>
                                  </ns4:lnTo>
                                  <ns4:lnTo>
                                    <ns4:pt x="127" y="4228"/>
                                  </ns4:lnTo>
                                  <ns4:lnTo>
                                    <ns4:pt x="110" y="4202"/>
                                  </ns4:lnTo>
                                  <ns4:lnTo>
                                    <ns4:pt x="93" y="4176"/>
                                  </ns4:lnTo>
                                  <ns4:lnTo>
                                    <ns4:pt x="78" y="4149"/>
                                  </ns4:lnTo>
                                  <ns4:lnTo>
                                    <ns4:pt x="63" y="4121"/>
                                  </ns4:lnTo>
                                  <ns4:lnTo>
                                    <ns4:pt x="50" y="4093"/>
                                  </ns4:lnTo>
                                  <ns4:lnTo>
                                    <ns4:pt x="39" y="4063"/>
                                  </ns4:lnTo>
                                  <ns4:lnTo>
                                    <ns4:pt x="29" y="4033"/>
                                  </ns4:lnTo>
                                  <ns4:lnTo>
                                    <ns4:pt x="21" y="4003"/>
                                  </ns4:lnTo>
                                  <ns4:lnTo>
                                    <ns4:pt x="13" y="3972"/>
                                  </ns4:lnTo>
                                  <ns4:lnTo>
                                    <ns4:pt x="8" y="3940"/>
                                  </ns4:lnTo>
                                  <ns4:lnTo>
                                    <ns4:pt x="4" y="3908"/>
                                  </ns4:lnTo>
                                  <ns4:lnTo>
                                    <ns4:pt x="1" y="3875"/>
                                  </ns4:lnTo>
                                  <ns4:lnTo>
                                    <ns4:pt x="0" y="3842"/>
                                  </ns4:lnTo>
                                  <ns4:lnTo>
                                    <ns4:pt x="0" y="2337"/>
                                  </ns4:lnTo>
                                  <ns4:lnTo>
                                    <ns4:pt x="1" y="2299"/>
                                  </ns4:lnTo>
                                  <ns4:lnTo>
                                    <ns4:pt x="6" y="2260"/>
                                  </ns4:lnTo>
                                  <ns4:lnTo>
                                    <ns4:pt x="13" y="2222"/>
                                  </ns4:lnTo>
                                  <ns4:lnTo>
                                    <ns4:pt x="22" y="2184"/>
                                  </ns4:lnTo>
                                  <ns4:lnTo>
                                    <ns4:pt x="33" y="2148"/>
                                  </ns4:lnTo>
                                  <ns4:lnTo>
                                    <ns4:pt x="47" y="2111"/>
                                  </ns4:lnTo>
                                  <ns4:lnTo>
                                    <ns4:pt x="63" y="2077"/>
                                  </ns4:lnTo>
                                  <ns4:lnTo>
                                    <ns4:pt x="81" y="2043"/>
                                  </ns4:lnTo>
                                  <ns4:lnTo>
                                    <ns4:pt x="103" y="2010"/>
                                  </ns4:lnTo>
                                  <ns4:lnTo>
                                    <ns4:pt x="126" y="1977"/>
                                  </ns4:lnTo>
                                  <ns4:lnTo>
                                    <ns4:pt x="151" y="1946"/>
                                  </ns4:lnTo>
                                  <ns4:lnTo>
                                    <ns4:pt x="177" y="1916"/>
                                  </ns4:lnTo>
                                  <ns4:lnTo>
                                    <ns4:pt x="207" y="1889"/>
                                  </ns4:lnTo>
                                  <ns4:lnTo>
                                    <ns4:pt x="238" y="1861"/>
                                  </ns4:lnTo>
                                  <ns4:lnTo>
                                    <ns4:pt x="269" y="1836"/>
                                  </ns4:lnTo>
                                  <ns4:lnTo>
                                    <ns4:pt x="304" y="1814"/>
                                  </ns4:lnTo>
                                  <ns4:lnTo>
                                    <ns4:pt x="685" y="1565"/>
                                  </ns4:lnTo>
                                  <ns4:lnTo>
                                    <ns4:pt x="1108" y="1289"/>
                                  </ns4:lnTo>
                                  <ns4:lnTo>
                                    <ns4:pt x="1129" y="1277"/>
                                  </ns4:lnTo>
                                  <ns4:lnTo>
                                    <ns4:pt x="1148" y="1266"/>
                                  </ns4:lnTo>
                                  <ns4:lnTo>
                                    <ns4:pt x="1169" y="1255"/>
                                  </ns4:lnTo>
                                  <ns4:lnTo>
                                    <ns4:pt x="1188" y="1247"/>
                                  </ns4:lnTo>
                                  <ns4:lnTo>
                                    <ns4:pt x="1209" y="1239"/>
                                  </ns4:lnTo>
                                  <ns4:lnTo>
                                    <ns4:pt x="1229" y="1233"/>
                                  </ns4:lnTo>
                                  <ns4:lnTo>
                                    <ns4:pt x="1251" y="1226"/>
                                  </ns4:lnTo>
                                  <ns4:lnTo>
                                    <ns4:pt x="1273" y="1221"/>
                                  </ns4:lnTo>
                                  <ns4:lnTo>
                                    <ns4:pt x="1295" y="1217"/>
                                  </ns4:lnTo>
                                  <ns4:lnTo>
                                    <ns4:pt x="1317" y="1213"/>
                                  </ns4:lnTo>
                                  <ns4:lnTo>
                                    <ns4:pt x="1364" y="1208"/>
                                  </ns4:lnTo>
                                  <ns4:lnTo>
                                    <ns4:pt x="1413" y="1204"/>
                                  </ns4:lnTo>
                                  <ns4:lnTo>
                                    <ns4:pt x="1466" y="1202"/>
                                  </ns4:lnTo>
                                  <ns4:lnTo>
                                    <ns4:pt x="1466" y="0"/>
                                  </ns4:lnTo>
                                  <ns4:lnTo>
                                    <ns4:pt x="5383" y="0"/>
                                  </ns4:lnTo>
                                  <ns4:lnTo>
                                    <ns4:pt x="5383" y="5687"/>
                                  </ns4:lnTo>
                                  <ns4:lnTo>
                                    <ns4:pt x="1466" y="5687"/>
                                  </ns4:lnTo>
                                  <ns4:close/>
                                  <ns4:moveTo>
                                    <ns4:pt x="1767" y="5386"/>
                                  </ns4:moveTo>
                                  <ns4:lnTo>
                                    <ns4:pt x="5083" y="5386"/>
                                  </ns4:lnTo>
                                  <ns4:lnTo>
                                    <ns4:pt x="5083" y="302"/>
                                  </ns4:lnTo>
                                  <ns4:lnTo>
                                    <ns4:pt x="1767" y="302"/>
                                  </ns4:lnTo>
                                  <ns4:lnTo>
                                    <ns4:pt x="1767" y="1202"/>
                                  </ns4:lnTo>
                                  <ns4:lnTo>
                                    <ns4:pt x="2229" y="1202"/>
                                  </ns4:lnTo>
                                  <ns4:lnTo>
                                    <ns4:pt x="2252" y="1203"/>
                                  </ns4:lnTo>
                                  <ns4:lnTo>
                                    <ns4:pt x="2275" y="1204"/>
                                  </ns4:lnTo>
                                  <ns4:lnTo>
                                    <ns4:pt x="2298" y="1208"/>
                                  </ns4:lnTo>
                                  <ns4:lnTo>
                                    <ns4:pt x="2320" y="1211"/>
                                  </ns4:lnTo>
                                  <ns4:lnTo>
                                    <ns4:pt x="2341" y="1217"/>
                                  </ns4:lnTo>
                                  <ns4:lnTo>
                                    <ns4:pt x="2363" y="1222"/>
                                  </ns4:lnTo>
                                  <ns4:lnTo>
                                    <ns4:pt x="2383" y="1229"/>
                                  </ns4:lnTo>
                                  <ns4:lnTo>
                                    <ns4:pt x="2404" y="1237"/>
                                  </ns4:lnTo>
                                  <ns4:lnTo>
                                    <ns4:pt x="2423" y="1246"/>
                                  </ns4:lnTo>
                                  <ns4:lnTo>
                                    <ns4:pt x="2443" y="1257"/>
                                  </ns4:lnTo>
                                  <ns4:lnTo>
                                    <ns4:pt x="2462" y="1267"/>
                                  </ns4:lnTo>
                                  <ns4:lnTo>
                                    <ns4:pt x="2480" y="1278"/>
                                  </ns4:lnTo>
                                  <ns4:lnTo>
                                    <ns4:pt x="2498" y="1291"/>
                                  </ns4:lnTo>
                                  <ns4:lnTo>
                                    <ns4:pt x="2515" y="1305"/>
                                  </ns4:lnTo>
                                  <ns4:lnTo>
                                    <ns4:pt x="2531" y="1319"/>
                                  </ns4:lnTo>
                                  <ns4:lnTo>
                                    <ns4:pt x="2547" y="1334"/>
                                  </ns4:lnTo>
                                  <ns4:lnTo>
                                    <ns4:pt x="2562" y="1349"/>
                                  </ns4:lnTo>
                                  <ns4:lnTo>
                                    <ns4:pt x="2575" y="1365"/>
                                  </ns4:lnTo>
                                  <ns4:lnTo>
                                    <ns4:pt x="2589" y="1382"/>
                                  </ns4:lnTo>
                                  <ns4:lnTo>
                                    <ns4:pt x="2601" y="1400"/>
                                  </ns4:lnTo>
                                  <ns4:lnTo>
                                    <ns4:pt x="2613" y="1419"/>
                                  </ns4:lnTo>
                                  <ns4:lnTo>
                                    <ns4:pt x="2624" y="1437"/>
                                  </ns4:lnTo>
                                  <ns4:lnTo>
                                    <ns4:pt x="2633" y="1456"/>
                                  </ns4:lnTo>
                                  <ns4:lnTo>
                                    <ns4:pt x="2643" y="1477"/>
                                  </ns4:lnTo>
                                  <ns4:lnTo>
                                    <ns4:pt x="2651" y="1496"/>
                                  </ns4:lnTo>
                                  <ns4:lnTo>
                                    <ns4:pt x="2657" y="1518"/>
                                  </ns4:lnTo>
                                  <ns4:lnTo>
                                    <ns4:pt x="2664" y="1538"/>
                                  </ns4:lnTo>
                                  <ns4:lnTo>
                                    <ns4:pt x="2669" y="1560"/>
                                  </ns4:lnTo>
                                  <ns4:lnTo>
                                    <ns4:pt x="2673" y="1583"/>
                                  </ns4:lnTo>
                                  <ns4:lnTo>
                                    <ns4:pt x="2676" y="1605"/>
                                  </ns4:lnTo>
                                  <ns4:lnTo>
                                    <ns4:pt x="2678" y="1628"/>
                                  </ns4:lnTo>
                                  <ns4:lnTo>
                                    <ns4:pt x="2678" y="1650"/>
                                  </ns4:lnTo>
                                  <ns4:lnTo>
                                    <ns4:pt x="2678" y="1671"/>
                                  </ns4:lnTo>
                                  <ns4:lnTo>
                                    <ns4:pt x="2677" y="1690"/>
                                  </ns4:lnTo>
                                  <ns4:lnTo>
                                    <ns4:pt x="2675" y="1710"/>
                                  </ns4:lnTo>
                                  <ns4:lnTo>
                                    <ns4:pt x="2671" y="1728"/>
                                  </ns4:lnTo>
                                  <ns4:lnTo>
                                    <ns4:pt x="2668" y="1746"/>
                                  </ns4:lnTo>
                                  <ns4:lnTo>
                                    <ns4:pt x="2663" y="1764"/>
                                  </ns4:lnTo>
                                  <ns4:lnTo>
                                    <ns4:pt x="2659" y="1783"/>
                                  </ns4:lnTo>
                                  <ns4:lnTo>
                                    <ns4:pt x="2653" y="1801"/>
                                  </ns4:lnTo>
                                  <ns4:lnTo>
                                    <ns4:pt x="3697" y="1801"/>
                                  </ns4:lnTo>
                                  <ns4:lnTo>
                                    <ns4:pt x="3720" y="1801"/>
                                  </ns4:lnTo>
                                  <ns4:lnTo>
                                    <ns4:pt x="3743" y="1803"/>
                                  </ns4:lnTo>
                                  <ns4:lnTo>
                                    <ns4:pt x="3766" y="1806"/>
                                  </ns4:lnTo>
                                  <ns4:lnTo>
                                    <ns4:pt x="3787" y="1810"/>
                                  </ns4:lnTo>
                                  <ns4:lnTo>
                                    <ns4:pt x="3809" y="1815"/>
                                  </ns4:lnTo>
                                  <ns4:lnTo>
                                    <ns4:pt x="3831" y="1822"/>
                                  </ns4:lnTo>
                                  <ns4:lnTo>
                                    <ns4:pt x="3851" y="1828"/>
                                  </ns4:lnTo>
                                  <ns4:lnTo>
                                    <ns4:pt x="3872" y="1836"/>
                                  </ns4:lnTo>
                                  <ns4:lnTo>
                                    <ns4:pt x="3892" y="1846"/>
                                  </ns4:lnTo>
                                  <ns4:lnTo>
                                    <ns4:pt x="3912" y="1855"/>
                                  </ns4:lnTo>
                                  <ns4:lnTo>
                                    <ns4:pt x="3930" y="1866"/>
                                  </ns4:lnTo>
                                  <ns4:lnTo>
                                    <ns4:pt x="3948" y="1877"/>
                                  </ns4:lnTo>
                                  <ns4:lnTo>
                                    <ns4:pt x="3967" y="1890"/>
                                  </ns4:lnTo>
                                  <ns4:lnTo>
                                    <ns4:pt x="3983" y="1904"/>
                                  </ns4:lnTo>
                                  <ns4:lnTo>
                                    <ns4:pt x="4000" y="1917"/>
                                  </ns4:lnTo>
                                  <ns4:lnTo>
                                    <ns4:pt x="4015" y="1932"/>
                                  </ns4:lnTo>
                                  <ns4:lnTo>
                                    <ns4:pt x="4029" y="1948"/>
                                  </ns4:lnTo>
                                  <ns4:lnTo>
                                    <ns4:pt x="4044" y="1964"/>
                                  </ns4:lnTo>
                                  <ns4:lnTo>
                                    <ns4:pt x="4058" y="1981"/>
                                  </ns4:lnTo>
                                  <ns4:lnTo>
                                    <ns4:pt x="4069" y="1998"/>
                                  </ns4:lnTo>
                                  <ns4:lnTo>
                                    <ns4:pt x="4082" y="2017"/>
                                  </ns4:lnTo>
                                  <ns4:lnTo>
                                    <ns4:pt x="4092" y="2036"/>
                                  </ns4:lnTo>
                                  <ns4:lnTo>
                                    <ns4:pt x="4102" y="2056"/>
                                  </ns4:lnTo>
                                  <ns4:lnTo>
                                    <ns4:pt x="4112" y="2075"/>
                                  </ns4:lnTo>
                                  <ns4:lnTo>
                                    <ns4:pt x="4120" y="2095"/>
                                  </ns4:lnTo>
                                  <ns4:lnTo>
                                    <ns4:pt x="4126" y="2116"/>
                                  </ns4:lnTo>
                                  <ns4:lnTo>
                                    <ns4:pt x="4132" y="2138"/>
                                  </ns4:lnTo>
                                  <ns4:lnTo>
                                    <ns4:pt x="4138" y="2159"/>
                                  </ns4:lnTo>
                                  <ns4:lnTo>
                                    <ns4:pt x="4141" y="2181"/>
                                  </ns4:lnTo>
                                  <ns4:lnTo>
                                    <ns4:pt x="4145" y="2204"/>
                                  </ns4:lnTo>
                                  <ns4:lnTo>
                                    <ns4:pt x="4146" y="2227"/>
                                  </ns4:lnTo>
                                  <ns4:lnTo>
                                    <ns4:pt x="4147" y="2250"/>
                                  </ns4:lnTo>
                                  <ns4:lnTo>
                                    <ns4:pt x="4146" y="2269"/>
                                  </ns4:lnTo>
                                  <ns4:lnTo>
                                    <ns4:pt x="4145" y="2290"/>
                                  </ns4:lnTo>
                                  <ns4:lnTo>
                                    <ns4:pt x="4142" y="2309"/>
                                  </ns4:lnTo>
                                  <ns4:lnTo>
                                    <ns4:pt x="4140" y="2328"/>
                                  </ns4:lnTo>
                                  <ns4:lnTo>
                                    <ns4:pt x="4136" y="2348"/>
                                  </ns4:lnTo>
                                  <ns4:lnTo>
                                    <ns4:pt x="4131" y="2366"/>
                                  </ns4:lnTo>
                                  <ns4:lnTo>
                                    <ns4:pt x="4125" y="2385"/>
                                  </ns4:lnTo>
                                  <ns4:lnTo>
                                    <ns4:pt x="4120" y="2402"/>
                                  </ns4:lnTo>
                                  <ns4:lnTo>
                                    <ns4:pt x="4140" y="2406"/>
                                  </ns4:lnTo>
                                  <ns4:lnTo>
                                    <ns4:pt x="4160" y="2410"/>
                                  </ns4:lnTo>
                                  <ns4:lnTo>
                                    <ns4:pt x="4179" y="2416"/>
                                  </ns4:lnTo>
                                  <ns4:lnTo>
                                    <ns4:pt x="4198" y="2422"/>
                                  </ns4:lnTo>
                                  <ns4:lnTo>
                                    <ns4:pt x="4217" y="2429"/>
                                  </ns4:lnTo>
                                  <ns4:lnTo>
                                    <ns4:pt x="4235" y="2437"/>
                                  </ns4:lnTo>
                                  <ns4:lnTo>
                                    <ns4:pt x="4253" y="2445"/>
                                  </ns4:lnTo>
                                  <ns4:lnTo>
                                    <ns4:pt x="4270" y="2454"/>
                                  </ns4:lnTo>
                                  <ns4:lnTo>
                                    <ns4:pt x="4287" y="2464"/>
                                  </ns4:lnTo>
                                  <ns4:lnTo>
                                    <ns4:pt x="4305" y="2474"/>
                                  </ns4:lnTo>
                                  <ns4:lnTo>
                                    <ns4:pt x="4321" y="2486"/>
                                  </ns4:lnTo>
                                  <ns4:lnTo>
                                    <ns4:pt x="4335" y="2497"/>
                                  </ns4:lnTo>
                                  <ns4:lnTo>
                                    <ns4:pt x="4350" y="2510"/>
                                  </ns4:lnTo>
                                  <ns4:lnTo>
                                    <ns4:pt x="4365" y="2523"/>
                                  </ns4:lnTo>
                                  <ns4:lnTo>
                                    <ns4:pt x="4379" y="2537"/>
                                  </ns4:lnTo>
                                  <ns4:lnTo>
                                    <ns4:pt x="4392" y="2552"/>
                                  </ns4:lnTo>
                                  <ns4:lnTo>
                                    <ns4:pt x="4405" y="2567"/>
                                  </ns4:lnTo>
                                  <ns4:lnTo>
                                    <ns4:pt x="4416" y="2583"/>
                                  </ns4:lnTo>
                                  <ns4:lnTo>
                                    <ns4:pt x="4428" y="2599"/>
                                  </ns4:lnTo>
                                  <ns4:lnTo>
                                    <ns4:pt x="4438" y="2615"/>
                                  </ns4:lnTo>
                                  <ns4:lnTo>
                                    <ns4:pt x="4448" y="2632"/>
                                  </ns4:lnTo>
                                  <ns4:lnTo>
                                    <ns4:pt x="4457" y="2650"/>
                                  </ns4:lnTo>
                                  <ns4:lnTo>
                                    <ns4:pt x="4465" y="2668"/>
                                  </ns4:lnTo>
                                  <ns4:lnTo>
                                    <ns4:pt x="4472" y="2687"/>
                                  </ns4:lnTo>
                                  <ns4:lnTo>
                                    <ns4:pt x="4479" y="2705"/>
                                  </ns4:lnTo>
                                  <ns4:lnTo>
                                    <ns4:pt x="4486" y="2724"/>
                                  </ns4:lnTo>
                                  <ns4:lnTo>
                                    <ns4:pt x="4491" y="2744"/>
                                  </ns4:lnTo>
                                  <ns4:lnTo>
                                    <ns4:pt x="4495" y="2763"/>
                                  </ns4:lnTo>
                                  <ns4:lnTo>
                                    <ns4:pt x="4497" y="2784"/>
                                  </ns4:lnTo>
                                  <ns4:lnTo>
                                    <ns4:pt x="4501" y="2804"/>
                                  </ns4:lnTo>
                                  <ns4:lnTo>
                                    <ns4:pt x="4502" y="2825"/>
                                  </ns4:lnTo>
                                  <ns4:lnTo>
                                    <ns4:pt x="4502" y="2846"/>
                                  </ns4:lnTo>
                                  <ns4:lnTo>
                                    <ns4:pt x="4502" y="2867"/>
                                  </ns4:lnTo>
                                  <ns4:lnTo>
                                    <ns4:pt x="4501" y="2888"/>
                                  </ns4:lnTo>
                                  <ns4:lnTo>
                                    <ns4:pt x="4497" y="2908"/>
                                  </ns4:lnTo>
                                  <ns4:lnTo>
                                    <ns4:pt x="4495" y="2929"/>
                                  </ns4:lnTo>
                                  <ns4:lnTo>
                                    <ns4:pt x="4491" y="2948"/>
                                  </ns4:lnTo>
                                  <ns4:lnTo>
                                    <ns4:pt x="4486" y="2967"/>
                                  </ns4:lnTo>
                                  <ns4:lnTo>
                                    <ns4:pt x="4479" y="2987"/>
                                  </ns4:lnTo>
                                  <ns4:lnTo>
                                    <ns4:pt x="4473" y="3006"/>
                                  </ns4:lnTo>
                                  <ns4:lnTo>
                                    <ns4:pt x="4465" y="3025"/>
                                  </ns4:lnTo>
                                  <ns4:lnTo>
                                    <ns4:pt x="4457" y="3043"/>
                                  </ns4:lnTo>
                                  <ns4:lnTo>
                                    <ns4:pt x="4448" y="3060"/>
                                  </ns4:lnTo>
                                  <ns4:lnTo>
                                    <ns4:pt x="4438" y="3077"/>
                                  </ns4:lnTo>
                                  <ns4:lnTo>
                                    <ns4:pt x="4428" y="3093"/>
                                  </ns4:lnTo>
                                  <ns4:lnTo>
                                    <ns4:pt x="4416" y="3110"/>
                                  </ns4:lnTo>
                                  <ns4:lnTo>
                                    <ns4:pt x="4405" y="3125"/>
                                  </ns4:lnTo>
                                  <ns4:lnTo>
                                    <ns4:pt x="4392" y="3140"/>
                                  </ns4:lnTo>
                                  <ns4:lnTo>
                                    <ns4:pt x="4379" y="3155"/>
                                  </ns4:lnTo>
                                  <ns4:lnTo>
                                    <ns4:pt x="4365" y="3168"/>
                                  </ns4:lnTo>
                                  <ns4:lnTo>
                                    <ns4:pt x="4351" y="3182"/>
                                  </ns4:lnTo>
                                  <ns4:lnTo>
                                    <ns4:pt x="4336" y="3195"/>
                                  </ns4:lnTo>
                                  <ns4:lnTo>
                                    <ns4:pt x="4321" y="3207"/>
                                  </ns4:lnTo>
                                  <ns4:lnTo>
                                    <ns4:pt x="4305" y="3219"/>
                                  </ns4:lnTo>
                                  <ns4:lnTo>
                                    <ns4:pt x="4289" y="3229"/>
                                  </ns4:lnTo>
                                  <ns4:lnTo>
                                    <ns4:pt x="4271" y="3239"/>
                                  </ns4:lnTo>
                                  <ns4:lnTo>
                                    <ns4:pt x="4253" y="3248"/>
                                  </ns4:lnTo>
                                  <ns4:lnTo>
                                    <ns4:pt x="4236" y="3256"/>
                                  </ns4:lnTo>
                                  <ns4:lnTo>
                                    <ns4:pt x="4217" y="3264"/>
                                  </ns4:lnTo>
                                  <ns4:lnTo>
                                    <ns4:pt x="4198" y="3271"/>
                                  </ns4:lnTo>
                                  <ns4:lnTo>
                                    <ns4:pt x="4179" y="3277"/>
                                  </ns4:lnTo>
                                  <ns4:lnTo>
                                    <ns4:pt x="4160" y="3282"/>
                                  </ns4:lnTo>
                                  <ns4:lnTo>
                                    <ns4:pt x="4140" y="3287"/>
                                  </ns4:lnTo>
                                  <ns4:lnTo>
                                    <ns4:pt x="4120" y="3290"/>
                                  </ns4:lnTo>
                                  <ns4:lnTo>
                                    <ns4:pt x="4125" y="3308"/>
                                  </ns4:lnTo>
                                  <ns4:lnTo>
                                    <ns4:pt x="4131" y="3326"/>
                                  </ns4:lnTo>
                                  <ns4:lnTo>
                                    <ns4:pt x="4136" y="3344"/>
                                  </ns4:lnTo>
                                  <ns4:lnTo>
                                    <ns4:pt x="4140" y="3364"/>
                                  </ns4:lnTo>
                                  <ns4:lnTo>
                                    <ns4:pt x="4142" y="3382"/>
                                  </ns4:lnTo>
                                  <ns4:lnTo>
                                    <ns4:pt x="4145" y="3401"/>
                                  </ns4:lnTo>
                                  <ns4:lnTo>
                                    <ns4:pt x="4146" y="3422"/>
                                  </ns4:lnTo>
                                  <ns4:lnTo>
                                    <ns4:pt x="4147" y="3441"/>
                                  </ns4:lnTo>
                                  <ns4:lnTo>
                                    <ns4:pt x="4146" y="3464"/>
                                  </ns4:lnTo>
                                  <ns4:lnTo>
                                    <ns4:pt x="4145" y="3487"/>
                                  </ns4:lnTo>
                                  <ns4:lnTo>
                                    <ns4:pt x="4141" y="3510"/>
                                  </ns4:lnTo>
                                  <ns4:lnTo>
                                    <ns4:pt x="4138" y="3531"/>
                                  </ns4:lnTo>
                                  <ns4:lnTo>
                                    <ns4:pt x="4132" y="3553"/>
                                  </ns4:lnTo>
                                  <ns4:lnTo>
                                    <ns4:pt x="4126" y="3575"/>
                                  </ns4:lnTo>
                                  <ns4:lnTo>
                                    <ns4:pt x="4120" y="3595"/>
                                  </ns4:lnTo>
                                  <ns4:lnTo>
                                    <ns4:pt x="4112" y="3616"/>
                                  </ns4:lnTo>
                                  <ns4:lnTo>
                                    <ns4:pt x="4102" y="3635"/>
                                  </ns4:lnTo>
                                  <ns4:lnTo>
                                    <ns4:pt x="4092" y="3655"/>
                                  </ns4:lnTo>
                                  <ns4:lnTo>
                                    <ns4:pt x="4082" y="3674"/>
                                  </ns4:lnTo>
                                  <ns4:lnTo>
                                    <ns4:pt x="4069" y="3692"/>
                                  </ns4:lnTo>
                                  <ns4:lnTo>
                                    <ns4:pt x="4058" y="3709"/>
                                  </ns4:lnTo>
                                  <ns4:lnTo>
                                    <ns4:pt x="4044" y="3726"/>
                                  </ns4:lnTo>
                                  <ns4:lnTo>
                                    <ns4:pt x="4029" y="3742"/>
                                  </ns4:lnTo>
                                  <ns4:lnTo>
                                    <ns4:pt x="4015" y="3758"/>
                                  </ns4:lnTo>
                                  <ns4:lnTo>
                                    <ns4:pt x="4000" y="3773"/>
                                  </ns4:lnTo>
                                  <ns4:lnTo>
                                    <ns4:pt x="3983" y="3787"/>
                                  </ns4:lnTo>
                                  <ns4:lnTo>
                                    <ns4:pt x="3967" y="3801"/>
                                  </ns4:lnTo>
                                  <ns4:lnTo>
                                    <ns4:pt x="3948" y="3813"/>
                                  </ns4:lnTo>
                                  <ns4:lnTo>
                                    <ns4:pt x="3930" y="3825"/>
                                  </ns4:lnTo>
                                  <ns4:lnTo>
                                    <ns4:pt x="3912" y="3836"/>
                                  </ns4:lnTo>
                                  <ns4:lnTo>
                                    <ns4:pt x="3892" y="3845"/>
                                  </ns4:lnTo>
                                  <ns4:lnTo>
                                    <ns4:pt x="3872" y="3854"/>
                                  </ns4:lnTo>
                                  <ns4:lnTo>
                                    <ns4:pt x="3851" y="3862"/>
                                  </ns4:lnTo>
                                  <ns4:lnTo>
                                    <ns4:pt x="3831" y="3869"/>
                                  </ns4:lnTo>
                                  <ns4:lnTo>
                                    <ns4:pt x="3809" y="3876"/>
                                  </ns4:lnTo>
                                  <ns4:lnTo>
                                    <ns4:pt x="3787" y="3881"/>
                                  </ns4:lnTo>
                                  <ns4:lnTo>
                                    <ns4:pt x="3766" y="3885"/>
                                  </ns4:lnTo>
                                  <ns4:lnTo>
                                    <ns4:pt x="3743" y="3887"/>
                                  </ns4:lnTo>
                                  <ns4:lnTo>
                                    <ns4:pt x="3720" y="3890"/>
                                  </ns4:lnTo>
                                  <ns4:lnTo>
                                    <ns4:pt x="3697" y="3890"/>
                                  </ns4:lnTo>
                                  <ns4:lnTo>
                                    <ns4:pt x="3669" y="3890"/>
                                  </ns4:lnTo>
                                  <ns4:lnTo>
                                    <ns4:pt x="3676" y="3908"/>
                                  </ns4:lnTo>
                                  <ns4:lnTo>
                                    <ns4:pt x="3680" y="3925"/>
                                  </ns4:lnTo>
                                  <ns4:lnTo>
                                    <ns4:pt x="3685" y="3943"/>
                                  </ns4:lnTo>
                                  <ns4:lnTo>
                                    <ns4:pt x="3688" y="3963"/>
                                  </ns4:lnTo>
                                  <ns4:lnTo>
                                    <ns4:pt x="3692" y="3981"/>
                                  </ns4:lnTo>
                                  <ns4:lnTo>
                                    <ns4:pt x="3693" y="3999"/>
                                  </ns4:lnTo>
                                  <ns4:lnTo>
                                    <ns4:pt x="3694" y="4019"/>
                                  </ns4:lnTo>
                                  <ns4:lnTo>
                                    <ns4:pt x="3695" y="4038"/>
                                  </ns4:lnTo>
                                  <ns4:lnTo>
                                    <ns4:pt x="3694" y="4061"/>
                                  </ns4:lnTo>
                                  <ns4:lnTo>
                                    <ns4:pt x="3693" y="4084"/>
                                  </ns4:lnTo>
                                  <ns4:lnTo>
                                    <ns4:pt x="3689" y="4107"/>
                                  </ns4:lnTo>
                                  <ns4:lnTo>
                                    <ns4:pt x="3686" y="4128"/>
                                  </ns4:lnTo>
                                  <ns4:lnTo>
                                    <ns4:pt x="3680" y="4150"/>
                                  </ns4:lnTo>
                                  <ns4:lnTo>
                                    <ns4:pt x="3674" y="4172"/>
                                  </ns4:lnTo>
                                  <ns4:lnTo>
                                    <ns4:pt x="3668" y="4192"/>
                                  </ns4:lnTo>
                                  <ns4:lnTo>
                                    <ns4:pt x="3660" y="4213"/>
                                  </ns4:lnTo>
                                  <ns4:lnTo>
                                    <ns4:pt x="3650" y="4232"/>
                                  </ns4:lnTo>
                                  <ns4:lnTo>
                                    <ns4:pt x="3640" y="4251"/>
                                  </ns4:lnTo>
                                  <ns4:lnTo>
                                    <ns4:pt x="3630" y="4271"/>
                                  </ns4:lnTo>
                                  <ns4:lnTo>
                                    <ns4:pt x="3617" y="4289"/>
                                  </ns4:lnTo>
                                  <ns4:lnTo>
                                    <ns4:pt x="3606" y="4306"/>
                                  </ns4:lnTo>
                                  <ns4:lnTo>
                                    <ns4:pt x="3592" y="4323"/>
                                  </ns4:lnTo>
                                  <ns4:lnTo>
                                    <ns4:pt x="3577" y="4341"/>
                                  </ns4:lnTo>
                                  <ns4:lnTo>
                                    <ns4:pt x="3563" y="4355"/>
                                  </ns4:lnTo>
                                  <ns4:lnTo>
                                    <ns4:pt x="3548" y="4370"/>
                                  </ns4:lnTo>
                                  <ns4:lnTo>
                                    <ns4:pt x="3531" y="4385"/>
                                  </ns4:lnTo>
                                  <ns4:lnTo>
                                    <ns4:pt x="3515" y="4398"/>
                                  </ns4:lnTo>
                                  <ns4:lnTo>
                                    <ns4:pt x="3496" y="4410"/>
                                  </ns4:lnTo>
                                  <ns4:lnTo>
                                    <ns4:pt x="3478" y="4423"/>
                                  </ns4:lnTo>
                                  <ns4:lnTo>
                                    <ns4:pt x="3460" y="4433"/>
                                  </ns4:lnTo>
                                  <ns4:lnTo>
                                    <ns4:pt x="3440" y="4443"/>
                                  </ns4:lnTo>
                                  <ns4:lnTo>
                                    <ns4:pt x="3420" y="4452"/>
                                  </ns4:lnTo>
                                  <ns4:lnTo>
                                    <ns4:pt x="3400" y="4460"/>
                                  </ns4:lnTo>
                                  <ns4:lnTo>
                                    <ns4:pt x="3379" y="4467"/>
                                  </ns4:lnTo>
                                  <ns4:lnTo>
                                    <ns4:pt x="3358" y="4473"/>
                                  </ns4:lnTo>
                                  <ns4:lnTo>
                                    <ns4:pt x="3337" y="4479"/>
                                  </ns4:lnTo>
                                  <ns4:lnTo>
                                    <ns4:pt x="3314" y="4482"/>
                                  </ns4:lnTo>
                                  <ns4:lnTo>
                                    <ns4:pt x="3292" y="4485"/>
                                  </ns4:lnTo>
                                  <ns4:lnTo>
                                    <ns4:pt x="3269" y="4487"/>
                                  </ns4:lnTo>
                                  <ns4:lnTo>
                                    <ns4:pt x="3246" y="4488"/>
                                  </ns4:lnTo>
                                  <ns4:lnTo>
                                    <ns4:pt x="1767" y="4488"/>
                                  </ns4:lnTo>
                                  <ns4:lnTo>
                                    <ns4:pt x="1767" y="5386"/>
                                  </ns4:lnTo>
                                  <ns4:close/>
                                  <ns4:moveTo>
                                    <ns4:pt x="1273" y="1542"/>
                                  </ns4:moveTo>
                                  <ns4:lnTo>
                                    <ns4:pt x="849" y="1818"/>
                                  </ns4:lnTo>
                                  <ns4:lnTo>
                                    <ns4:pt x="467" y="2067"/>
                                  </ns4:lnTo>
                                  <ns4:lnTo>
                                    <ns4:pt x="452" y="2076"/>
                                  </ns4:lnTo>
                                  <ns4:lnTo>
                                    <ns4:pt x="437" y="2087"/>
                                  </ns4:lnTo>
                                  <ns4:lnTo>
                                    <ns4:pt x="422" y="2099"/>
                                  </ns4:lnTo>
                                  <ns4:lnTo>
                                    <ns4:pt x="408" y="2113"/>
                                  </ns4:lnTo>
                                  <ns4:lnTo>
                                    <ns4:pt x="394" y="2126"/>
                                  </ns4:lnTo>
                                  <ns4:lnTo>
                                    <ns4:pt x="380" y="2141"/>
                                  </ns4:lnTo>
                                  <ns4:lnTo>
                                    <ns4:pt x="368" y="2157"/>
                                  </ns4:lnTo>
                                  <ns4:lnTo>
                                    <ns4:pt x="355" y="2174"/>
                                  </ns4:lnTo>
                                  <ns4:lnTo>
                                    <ns4:pt x="344" y="2192"/>
                                  </ns4:lnTo>
                                  <ns4:lnTo>
                                    <ns4:pt x="333" y="2211"/>
                                  </ns4:lnTo>
                                  <ns4:lnTo>
                                    <ns4:pt x="324" y="2230"/>
                                  </ns4:lnTo>
                                  <ns4:lnTo>
                                    <ns4:pt x="316" y="2250"/>
                                  </ns4:lnTo>
                                  <ns4:lnTo>
                                    <ns4:pt x="311" y="2270"/>
                                  </ns4:lnTo>
                                  <ns4:lnTo>
                                    <ns4:pt x="305" y="2292"/>
                                  </ns4:lnTo>
                                  <ns4:lnTo>
                                    <ns4:pt x="303" y="2315"/>
                                  </ns4:lnTo>
                                  <ns4:lnTo>
                                    <ns4:pt x="301" y="2337"/>
                                  </ns4:lnTo>
                                  <ns4:lnTo>
                                    <ns4:pt x="301" y="3842"/>
                                  </ns4:lnTo>
                                  <ns4:lnTo>
                                    <ns4:pt x="301" y="3860"/>
                                  </ns4:lnTo>
                                  <ns4:lnTo>
                                    <ns4:pt x="304" y="3877"/>
                                  </ns4:lnTo>
                                  <ns4:lnTo>
                                    <ns4:pt x="305" y="3894"/>
                                  </ns4:lnTo>
                                  <ns4:lnTo>
                                    <ns4:pt x="308" y="3911"/>
                                  </ns4:lnTo>
                                  <ns4:lnTo>
                                    <ns4:pt x="312" y="3927"/>
                                  </ns4:lnTo>
                                  <ns4:lnTo>
                                    <ns4:pt x="316" y="3944"/>
                                  </ns4:lnTo>
                                  <ns4:lnTo>
                                    <ns4:pt x="322" y="3960"/>
                                  </ns4:lnTo>
                                  <ns4:lnTo>
                                    <ns4:pt x="328" y="3975"/>
                                  </ns4:lnTo>
                                  <ns4:lnTo>
                                    <ns4:pt x="335" y="3991"/>
                                  </ns4:lnTo>
                                  <ns4:lnTo>
                                    <ns4:pt x="343" y="4006"/>
                                  </ns4:lnTo>
                                  <ns4:lnTo>
                                    <ns4:pt x="351" y="4020"/>
                                  </ns4:lnTo>
                                  <ns4:lnTo>
                                    <ns4:pt x="360" y="4033"/>
                                  </ns4:lnTo>
                                  <ns4:lnTo>
                                    <ns4:pt x="369" y="4047"/>
                                  </ns4:lnTo>
                                  <ns4:lnTo>
                                    <ns4:pt x="379" y="4061"/>
                                  </ns4:lnTo>
                                  <ns4:lnTo>
                                    <ns4:pt x="389" y="4072"/>
                                  </ns4:lnTo>
                                  <ns4:lnTo>
                                    <ns4:pt x="401" y="4085"/>
                                  </ns4:lnTo>
                                  <ns4:lnTo>
                                    <ns4:pt x="412" y="4096"/>
                                  </ns4:lnTo>
                                  <ns4:lnTo>
                                    <ns4:pt x="425" y="4107"/>
                                  </ns4:lnTo>
                                  <ns4:lnTo>
                                    <ns4:pt x="437" y="4117"/>
                                  </ns4:lnTo>
                                  <ns4:lnTo>
                                    <ns4:pt x="451" y="4127"/>
                                  </ns4:lnTo>
                                  <ns4:lnTo>
                                    <ns4:pt x="465" y="4136"/>
                                  </ns4:lnTo>
                                  <ns4:lnTo>
                                    <ns4:pt x="479" y="4144"/>
                                  </ns4:lnTo>
                                  <ns4:lnTo>
                                    <ns4:pt x="493" y="4151"/>
                                  </ns4:lnTo>
                                  <ns4:lnTo>
                                    <ns4:pt x="509" y="4158"/>
                                  </ns4:lnTo>
                                  <ns4:lnTo>
                                    <ns4:pt x="524" y="4165"/>
                                  </ns4:lnTo>
                                  <ns4:lnTo>
                                    <ns4:pt x="540" y="4170"/>
                                  </ns4:lnTo>
                                  <ns4:lnTo>
                                    <ns4:pt x="556" y="4175"/>
                                  </ns4:lnTo>
                                  <ns4:lnTo>
                                    <ns4:pt x="573" y="4178"/>
                                  </ns4:lnTo>
                                  <ns4:lnTo>
                                    <ns4:pt x="590" y="4182"/>
                                  </ns4:lnTo>
                                  <ns4:lnTo>
                                    <ns4:pt x="607" y="4184"/>
                                  </ns4:lnTo>
                                  <ns4:lnTo>
                                    <ns4:pt x="624" y="4185"/>
                                  </ns4:lnTo>
                                  <ns4:lnTo>
                                    <ns4:pt x="643" y="4185"/>
                                  </ns4:lnTo>
                                  <ns4:lnTo>
                                    <ns4:pt x="3246" y="4185"/>
                                  </ns4:lnTo>
                                  <ns4:lnTo>
                                    <ns4:pt x="3261" y="4184"/>
                                  </ns4:lnTo>
                                  <ns4:lnTo>
                                    <ns4:pt x="3276" y="4182"/>
                                  </ns4:lnTo>
                                  <ns4:lnTo>
                                    <ns4:pt x="3290" y="4178"/>
                                  </ns4:lnTo>
                                  <ns4:lnTo>
                                    <ns4:pt x="3303" y="4174"/>
                                  </ns4:lnTo>
                                  <ns4:lnTo>
                                    <ns4:pt x="3316" y="4167"/>
                                  </ns4:lnTo>
                                  <ns4:lnTo>
                                    <ns4:pt x="3329" y="4160"/>
                                  </ns4:lnTo>
                                  <ns4:lnTo>
                                    <ns4:pt x="3340" y="4152"/>
                                  </ns4:lnTo>
                                  <ns4:lnTo>
                                    <ns4:pt x="3350" y="4142"/>
                                  </ns4:lnTo>
                                  <ns4:lnTo>
                                    <ns4:pt x="3359" y="4132"/>
                                  </ns4:lnTo>
                                  <ns4:lnTo>
                                    <ns4:pt x="3369" y="4120"/>
                                  </ns4:lnTo>
                                  <ns4:lnTo>
                                    <ns4:pt x="3375" y="4108"/>
                                  </ns4:lnTo>
                                  <ns4:lnTo>
                                    <ns4:pt x="3382" y="4095"/>
                                  </ns4:lnTo>
                                  <ns4:lnTo>
                                    <ns4:pt x="3387" y="4081"/>
                                  </ns4:lnTo>
                                  <ns4:lnTo>
                                    <ns4:pt x="3390" y="4068"/>
                                  </ns4:lnTo>
                                  <ns4:lnTo>
                                    <ns4:pt x="3393" y="4053"/>
                                  </ns4:lnTo>
                                  <ns4:lnTo>
                                    <ns4:pt x="3394" y="4038"/>
                                  </ns4:lnTo>
                                  <ns4:lnTo>
                                    <ns4:pt x="3393" y="4023"/>
                                  </ns4:lnTo>
                                  <ns4:lnTo>
                                    <ns4:pt x="3390" y="4008"/>
                                  </ns4:lnTo>
                                  <ns4:lnTo>
                                    <ns4:pt x="3387" y="3994"/>
                                  </ns4:lnTo>
                                  <ns4:lnTo>
                                    <ns4:pt x="3382" y="3981"/>
                                  </ns4:lnTo>
                                  <ns4:lnTo>
                                    <ns4:pt x="3375" y="3967"/>
                                  </ns4:lnTo>
                                  <ns4:lnTo>
                                    <ns4:pt x="3369" y="3956"/>
                                  </ns4:lnTo>
                                  <ns4:lnTo>
                                    <ns4:pt x="3359" y="3944"/>
                                  </ns4:lnTo>
                                  <ns4:lnTo>
                                    <ns4:pt x="3350" y="3933"/>
                                  </ns4:lnTo>
                                  <ns4:lnTo>
                                    <ns4:pt x="3340" y="3924"/>
                                  </ns4:lnTo>
                                  <ns4:lnTo>
                                    <ns4:pt x="3329" y="3915"/>
                                  </ns4:lnTo>
                                  <ns4:lnTo>
                                    <ns4:pt x="3316" y="3908"/>
                                  </ns4:lnTo>
                                  <ns4:lnTo>
                                    <ns4:pt x="3303" y="3901"/>
                                  </ns4:lnTo>
                                  <ns4:lnTo>
                                    <ns4:pt x="3290" y="3897"/>
                                  </ns4:lnTo>
                                  <ns4:lnTo>
                                    <ns4:pt x="3276" y="3893"/>
                                  </ns4:lnTo>
                                  <ns4:lnTo>
                                    <ns4:pt x="3261" y="3891"/>
                                  </ns4:lnTo>
                                  <ns4:lnTo>
                                    <ns4:pt x="3246" y="3890"/>
                                  </ns4:lnTo>
                                  <ns4:lnTo>
                                    <ns4:pt x="2207" y="3890"/>
                                  </ns4:lnTo>
                                  <ns4:lnTo>
                                    <ns4:pt x="2207" y="3588"/>
                                  </ns4:lnTo>
                                  <ns4:lnTo>
                                    <ns4:pt x="3697" y="3588"/>
                                  </ns4:lnTo>
                                  <ns4:lnTo>
                                    <ns4:pt x="3712" y="3587"/>
                                  </ns4:lnTo>
                                  <ns4:lnTo>
                                    <ns4:pt x="3727" y="3586"/>
                                  </ns4:lnTo>
                                  <ns4:lnTo>
                                    <ns4:pt x="3742" y="3582"/>
                                  </ns4:lnTo>
                                  <ns4:lnTo>
                                    <ns4:pt x="3755" y="3577"/>
                                  </ns4:lnTo>
                                  <ns4:lnTo>
                                    <ns4:pt x="3768" y="3571"/>
                                  </ns4:lnTo>
                                  <ns4:lnTo>
                                    <ns4:pt x="3781" y="3563"/>
                                  </ns4:lnTo>
                                  <ns4:lnTo>
                                    <ns4:pt x="3792" y="3555"/>
                                  </ns4:lnTo>
                                  <ns4:lnTo>
                                    <ns4:pt x="3802" y="3545"/>
                                  </ns4:lnTo>
                                  <ns4:lnTo>
                                    <ns4:pt x="3811" y="3535"/>
                                  </ns4:lnTo>
                                  <ns4:lnTo>
                                    <ns4:pt x="3821" y="3523"/>
                                  </ns4:lnTo>
                                  <ns4:lnTo>
                                    <ns4:pt x="3827" y="3512"/>
                                  </ns4:lnTo>
                                  <ns4:lnTo>
                                    <ns4:pt x="3834" y="3498"/>
                                  </ns4:lnTo>
                                  <ns4:lnTo>
                                    <ns4:pt x="3839" y="3484"/>
                                  </ns4:lnTo>
                                  <ns4:lnTo>
                                    <ns4:pt x="3842" y="3471"/>
                                  </ns4:lnTo>
                                  <ns4:lnTo>
                                    <ns4:pt x="3845" y="3456"/>
                                  </ns4:lnTo>
                                  <ns4:lnTo>
                                    <ns4:pt x="3846" y="3441"/>
                                  </ns4:lnTo>
                                  <ns4:lnTo>
                                    <ns4:pt x="3845" y="3427"/>
                                  </ns4:lnTo>
                                  <ns4:lnTo>
                                    <ns4:pt x="3843" y="3414"/>
                                  </ns4:lnTo>
                                  <ns4:lnTo>
                                    <ns4:pt x="3840" y="3401"/>
                                  </ns4:lnTo>
                                  <ns4:lnTo>
                                    <ns4:pt x="3835" y="3389"/>
                                  </ns4:lnTo>
                                  <ns4:lnTo>
                                    <ns4:pt x="3831" y="3376"/>
                                  </ns4:lnTo>
                                  <ns4:lnTo>
                                    <ns4:pt x="3824" y="3365"/>
                                  </ns4:lnTo>
                                  <ns4:lnTo>
                                    <ns4:pt x="3817" y="3354"/>
                                  </ns4:lnTo>
                                  <ns4:lnTo>
                                    <ns4:pt x="3809" y="3344"/>
                                  </ns4:lnTo>
                                  <ns4:lnTo>
                                    <ns4:pt x="3800" y="3335"/>
                                  </ns4:lnTo>
                                  <ns4:lnTo>
                                    <ns4:pt x="3791" y="3326"/>
                                  </ns4:lnTo>
                                  <ns4:lnTo>
                                    <ns4:pt x="3779" y="3319"/>
                                  </ns4:lnTo>
                                  <ns4:lnTo>
                                    <ns4:pt x="3769" y="3312"/>
                                  </ns4:lnTo>
                                  <ns4:lnTo>
                                    <ns4:pt x="3757" y="3306"/>
                                  </ns4:lnTo>
                                  <ns4:lnTo>
                                    <ns4:pt x="3744" y="3302"/>
                                  </ns4:lnTo>
                                  <ns4:lnTo>
                                    <ns4:pt x="3732" y="3298"/>
                                  </ns4:lnTo>
                                  <ns4:lnTo>
                                    <ns4:pt x="3718" y="3295"/>
                                  </ns4:lnTo>
                                  <ns4:lnTo>
                                    <ns4:pt x="2207" y="3293"/>
                                  </ns4:lnTo>
                                  <ns4:lnTo>
                                    <ns4:pt x="2207" y="2991"/>
                                  </ns4:lnTo>
                                  <ns4:lnTo>
                                    <ns4:pt x="4053" y="2995"/>
                                  </ns4:lnTo>
                                  <ns4:lnTo>
                                    <ns4:pt x="4068" y="2994"/>
                                  </ns4:lnTo>
                                  <ns4:lnTo>
                                    <ns4:pt x="4083" y="2991"/>
                                  </ns4:lnTo>
                                  <ns4:lnTo>
                                    <ns4:pt x="4098" y="2988"/>
                                  </ns4:lnTo>
                                  <ns4:lnTo>
                                    <ns4:pt x="4112" y="2982"/>
                                  </ns4:lnTo>
                                  <ns4:lnTo>
                                    <ns4:pt x="4124" y="2977"/>
                                  </ns4:lnTo>
                                  <ns4:lnTo>
                                    <ns4:pt x="4137" y="2969"/>
                                  </ns4:lnTo>
                                  <ns4:lnTo>
                                    <ns4:pt x="4147" y="2961"/>
                                  </ns4:lnTo>
                                  <ns4:lnTo>
                                    <ns4:pt x="4158" y="2950"/>
                                  </ns4:lnTo>
                                  <ns4:lnTo>
                                    <ns4:pt x="4168" y="2940"/>
                                  </ns4:lnTo>
                                  <ns4:lnTo>
                                    <ns4:pt x="4176" y="2929"/>
                                  </ns4:lnTo>
                                  <ns4:lnTo>
                                    <ns4:pt x="4184" y="2916"/>
                                  </ns4:lnTo>
                                  <ns4:lnTo>
                                    <ns4:pt x="4189" y="2904"/>
                                  </ns4:lnTo>
                                  <ns4:lnTo>
                                    <ns4:pt x="4195" y="2890"/>
                                  </ns4:lnTo>
                                  <ns4:lnTo>
                                    <ns4:pt x="4198" y="2876"/>
                                  </ns4:lnTo>
                                  <ns4:lnTo>
                                    <ns4:pt x="4201" y="2861"/>
                                  </ns4:lnTo>
                                  <ns4:lnTo>
                                    <ns4:pt x="4202" y="2846"/>
                                  </ns4:lnTo>
                                  <ns4:lnTo>
                                    <ns4:pt x="4201" y="2830"/>
                                  </ns4:lnTo>
                                  <ns4:lnTo>
                                    <ns4:pt x="4198" y="2817"/>
                                  </ns4:lnTo>
                                  <ns4:lnTo>
                                    <ns4:pt x="4195" y="2802"/>
                                  </ns4:lnTo>
                                  <ns4:lnTo>
                                    <ns4:pt x="4189" y="2788"/>
                                  </ns4:lnTo>
                                  <ns4:lnTo>
                                    <ns4:pt x="4184" y="2776"/>
                                  </ns4:lnTo>
                                  <ns4:lnTo>
                                    <ns4:pt x="4176" y="2763"/>
                                  </ns4:lnTo>
                                  <ns4:lnTo>
                                    <ns4:pt x="4168" y="2752"/>
                                  </ns4:lnTo>
                                  <ns4:lnTo>
                                    <ns4:pt x="4158" y="2741"/>
                                  </ns4:lnTo>
                                  <ns4:lnTo>
                                    <ns4:pt x="4147" y="2732"/>
                                  </ns4:lnTo>
                                  <ns4:lnTo>
                                    <ns4:pt x="4137" y="2724"/>
                                  </ns4:lnTo>
                                  <ns4:lnTo>
                                    <ns4:pt x="4124" y="2716"/>
                                  </ns4:lnTo>
                                  <ns4:lnTo>
                                    <ns4:pt x="4112" y="2711"/>
                                  </ns4:lnTo>
                                  <ns4:lnTo>
                                    <ns4:pt x="4098" y="2705"/>
                                  </ns4:lnTo>
                                  <ns4:lnTo>
                                    <ns4:pt x="4083" y="2702"/>
                                  </ns4:lnTo>
                                  <ns4:lnTo>
                                    <ns4:pt x="4068" y="2699"/>
                                  </ns4:lnTo>
                                  <ns4:lnTo>
                                    <ns4:pt x="4053" y="2698"/>
                                  </ns4:lnTo>
                                  <ns4:lnTo>
                                    <ns4:pt x="2213" y="2698"/>
                                  </ns4:lnTo>
                                  <ns4:lnTo>
                                    <ns4:pt x="2213" y="2398"/>
                                  </ns4:lnTo>
                                  <ns4:lnTo>
                                    <ns4:pt x="3697" y="2398"/>
                                  </ns4:lnTo>
                                  <ns4:lnTo>
                                    <ns4:pt x="3712" y="2397"/>
                                  </ns4:lnTo>
                                  <ns4:lnTo>
                                    <ns4:pt x="3727" y="2395"/>
                                  </ns4:lnTo>
                                  <ns4:lnTo>
                                    <ns4:pt x="3742" y="2391"/>
                                  </ns4:lnTo>
                                  <ns4:lnTo>
                                    <ns4:pt x="3755" y="2385"/>
                                  </ns4:lnTo>
                                  <ns4:lnTo>
                                    <ns4:pt x="3768" y="2380"/>
                                  </ns4:lnTo>
                                  <ns4:lnTo>
                                    <ns4:pt x="3781" y="2372"/>
                                  </ns4:lnTo>
                                  <ns4:lnTo>
                                    <ns4:pt x="3792" y="2364"/>
                                  </ns4:lnTo>
                                  <ns4:lnTo>
                                    <ns4:pt x="3802" y="2355"/>
                                  </ns4:lnTo>
                                  <ns4:lnTo>
                                    <ns4:pt x="3811" y="2343"/>
                                  </ns4:lnTo>
                                  <ns4:lnTo>
                                    <ns4:pt x="3821" y="2332"/>
                                  </ns4:lnTo>
                                  <ns4:lnTo>
                                    <ns4:pt x="3827" y="2320"/>
                                  </ns4:lnTo>
                                  <ns4:lnTo>
                                    <ns4:pt x="3834" y="2307"/>
                                  </ns4:lnTo>
                                  <ns4:lnTo>
                                    <ns4:pt x="3839" y="2293"/>
                                  </ns4:lnTo>
                                  <ns4:lnTo>
                                    <ns4:pt x="3842" y="2279"/>
                                  </ns4:lnTo>
                                  <ns4:lnTo>
                                    <ns4:pt x="3845" y="2264"/>
                                  </ns4:lnTo>
                                  <ns4:lnTo>
                                    <ns4:pt x="3846" y="2250"/>
                                  </ns4:lnTo>
                                  <ns4:lnTo>
                                    <ns4:pt x="3845" y="2234"/>
                                  </ns4:lnTo>
                                  <ns4:lnTo>
                                    <ns4:pt x="3842" y="2220"/>
                                  </ns4:lnTo>
                                  <ns4:lnTo>
                                    <ns4:pt x="3839" y="2205"/>
                                  </ns4:lnTo>
                                  <ns4:lnTo>
                                    <ns4:pt x="3834" y="2191"/>
                                  </ns4:lnTo>
                                  <ns4:lnTo>
                                    <ns4:pt x="3827" y="2179"/>
                                  </ns4:lnTo>
                                  <ns4:lnTo>
                                    <ns4:pt x="3821" y="2166"/>
                                  </ns4:lnTo>
                                  <ns4:lnTo>
                                    <ns4:pt x="3811" y="2156"/>
                                  </ns4:lnTo>
                                  <ns4:lnTo>
                                    <ns4:pt x="3802" y="2145"/>
                                  </ns4:lnTo>
                                  <ns4:lnTo>
                                    <ns4:pt x="3792" y="2135"/>
                                  </ns4:lnTo>
                                  <ns4:lnTo>
                                    <ns4:pt x="3781" y="2127"/>
                                  </ns4:lnTo>
                                  <ns4:lnTo>
                                    <ns4:pt x="3768" y="2119"/>
                                  </ns4:lnTo>
                                  <ns4:lnTo>
                                    <ns4:pt x="3755" y="2114"/>
                                  </ns4:lnTo>
                                  <ns4:lnTo>
                                    <ns4:pt x="3742" y="2108"/>
                                  </ns4:lnTo>
                                  <ns4:lnTo>
                                    <ns4:pt x="3727" y="2105"/>
                                  </ns4:lnTo>
                                  <ns4:lnTo>
                                    <ns4:pt x="3712" y="2102"/>
                                  </ns4:lnTo>
                                  <ns4:lnTo>
                                    <ns4:pt x="3697" y="2101"/>
                                  </ns4:lnTo>
                                  <ns4:lnTo>
                                    <ns4:pt x="1791" y="2101"/>
                                  </ns4:lnTo>
                                  <ns4:lnTo>
                                    <ns4:pt x="1791" y="2100"/>
                                  </ns4:lnTo>
                                  <ns4:lnTo>
                                    <ns4:pt x="1579" y="2100"/>
                                  </ns4:lnTo>
                                  <ns4:lnTo>
                                    <ns4:pt x="1579" y="1799"/>
                                  </ns4:lnTo>
                                  <ns4:lnTo>
                                    <ns4:pt x="2229" y="1799"/>
                                  </ns4:lnTo>
                                  <ns4:lnTo>
                                    <ns4:pt x="2244" y="1798"/>
                                  </ns4:lnTo>
                                  <ns4:lnTo>
                                    <ns4:pt x="2259" y="1795"/>
                                  </ns4:lnTo>
                                  <ns4:lnTo>
                                    <ns4:pt x="2274" y="1792"/>
                                  </ns4:lnTo>
                                  <ns4:lnTo>
                                    <ns4:pt x="2286" y="1787"/>
                                  </ns4:lnTo>
                                  <ns4:lnTo>
                                    <ns4:pt x="2300" y="1780"/>
                                  </ns4:lnTo>
                                  <ns4:lnTo>
                                    <ns4:pt x="2313" y="1774"/>
                                  </ns4:lnTo>
                                  <ns4:lnTo>
                                    <ns4:pt x="2324" y="1764"/>
                                  </ns4:lnTo>
                                  <ns4:lnTo>
                                    <ns4:pt x="2334" y="1755"/>
                                  </ns4:lnTo>
                                  <ns4:lnTo>
                                    <ns4:pt x="2344" y="1745"/>
                                  </ns4:lnTo>
                                  <ns4:lnTo>
                                    <ns4:pt x="2353" y="1734"/>
                                  </ns4:lnTo>
                                  <ns4:lnTo>
                                    <ns4:pt x="2359" y="1721"/>
                                  </ns4:lnTo>
                                  <ns4:lnTo>
                                    <ns4:pt x="2366" y="1709"/>
                                  </ns4:lnTo>
                                  <ns4:lnTo>
                                    <ns4:pt x="2371" y="1695"/>
                                  </ns4:lnTo>
                                  <ns4:lnTo>
                                    <ns4:pt x="2374" y="1680"/>
                                  </ns4:lnTo>
                                  <ns4:lnTo>
                                    <ns4:pt x="2377" y="1665"/>
                                  </ns4:lnTo>
                                  <ns4:lnTo>
                                    <ns4:pt x="2378" y="1650"/>
                                  </ns4:lnTo>
                                  <ns4:lnTo>
                                    <ns4:pt x="2377" y="1636"/>
                                  </ns4:lnTo>
                                  <ns4:lnTo>
                                    <ns4:pt x="2374" y="1621"/>
                                  </ns4:lnTo>
                                  <ns4:lnTo>
                                    <ns4:pt x="2371" y="1607"/>
                                  </ns4:lnTo>
                                  <ns4:lnTo>
                                    <ns4:pt x="2366" y="1593"/>
                                  </ns4:lnTo>
                                  <ns4:lnTo>
                                    <ns4:pt x="2359" y="1581"/>
                                  </ns4:lnTo>
                                  <ns4:lnTo>
                                    <ns4:pt x="2353" y="1568"/>
                                  </ns4:lnTo>
                                  <ns4:lnTo>
                                    <ns4:pt x="2344" y="1557"/>
                                  </ns4:lnTo>
                                  <ns4:lnTo>
                                    <ns4:pt x="2334" y="1546"/>
                                  </ns4:lnTo>
                                  <ns4:lnTo>
                                    <ns4:pt x="2324" y="1537"/>
                                  </ns4:lnTo>
                                  <ns4:lnTo>
                                    <ns4:pt x="2313" y="1528"/>
                                  </ns4:lnTo>
                                  <ns4:lnTo>
                                    <ns4:pt x="2300" y="1521"/>
                                  </ns4:lnTo>
                                  <ns4:lnTo>
                                    <ns4:pt x="2286" y="1515"/>
                                  </ns4:lnTo>
                                  <ns4:lnTo>
                                    <ns4:pt x="2274" y="1510"/>
                                  </ns4:lnTo>
                                  <ns4:lnTo>
                                    <ns4:pt x="2259" y="1507"/>
                                  </ns4:lnTo>
                                  <ns4:lnTo>
                                    <ns4:pt x="2244" y="1504"/>
                                  </ns4:lnTo>
                                  <ns4:lnTo>
                                    <ns4:pt x="2229" y="1503"/>
                                  </ns4:lnTo>
                                  <ns4:lnTo>
                                    <ns4:pt x="1501" y="1503"/>
                                  </ns4:lnTo>
                                  <ns4:lnTo>
                                    <ns4:pt x="1447" y="1504"/>
                                  </ns4:lnTo>
                                  <ns4:lnTo>
                                    <ns4:pt x="1404" y="1507"/>
                                  </ns4:lnTo>
                                  <ns4:lnTo>
                                    <ns4:pt x="1369" y="1510"/>
                                  </ns4:lnTo>
                                  <ns4:lnTo>
                                    <ns4:pt x="1341" y="1515"/>
                                  </ns4:lnTo>
                                  <ns4:lnTo>
                                    <ns4:pt x="1318" y="1520"/>
                                  </ns4:lnTo>
                                  <ns4:lnTo>
                                    <ns4:pt x="1301" y="1527"/>
                                  </ns4:lnTo>
                                  <ns4:lnTo>
                                    <ns4:pt x="1285" y="1534"/>
                                  </ns4:lnTo>
                                  <ns4:lnTo>
                                    <ns4:pt x="1273" y="1542"/>
                                  </ns4:lnTo>
                                  <ns4:close/>
                                </ns4:path>
                              </ns4:pathLst>
                            </ns4:custGeom>
                            <ns4:solidFill>
                              <ns4:schemeClr val="bg1"/>
                            </ns4:solidFill>
                            <ns4:ln>
                              <ns4:noFill/>
                            </ns4:ln>
                          </ns5:spPr>
                          <ns5:txbx>
                            <w:txbxContent>
                              <w:p ns2:paraId="1CE5796D">
                                <w:pPr>
                                  <w:jc w:val="center"/>
                                </w:pPr>
                              </w:p>
                            </w:txbxContent>
                          </ns5:txbx>
                          <ns5:bodyPr anchor="ctr" anchorCtr="1"/>
                        </ns5:wsp>
                      </ns8:grpSp>
                    </ns8:wgp>
                  </ns4:graphicData>
                </ns4:graphic>
              </ns3:anchor>
            </w:drawing>
          </ns1:Choice>
          <ns1:Fallback>
            <w:pict>
              <ns6:group id="_x0000_s1026" ns7:spid="_x0000_s1026" ns7:spt="203" style="position:absolute;left:0pt;margin-left:-60.8pt;margin-top:544.65pt;height:22.7pt;width:530.4pt;z-index:251677696;mso-width-relative:page;mso-height-relative:page;" coordorigin="2509,11350" coordsize="10608,454" ns7:gfxdata="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">
                <ns7:lock ns6:ext="edit" aspectratio="f"/>
                <ns6:shape id="平行四边形 61" ns7:spid="_x0000_s1026" ns7:spt="7" type="#_x0000_t7" style="position:absolute;left:5237;top:11693;flip:x;height:92;width:7880;v-text-anchor:middle;" fillcolor="#53637C" filled="t" stroked="f" coordsize="21600,21600" ns7:gfxdata="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hNjoL4A&#10;AADcAAAADwAAAAAAAAABACAAAAAiAAAAZHJzL2Rvd25yZXYueG1sUEsBAhQAFAAAAAgAh07iQDMv&#10;BZ47AAAAOQAAABAAAAAAAAAAAQAgAAAADQEAAGRycy9zaGFwZXhtbC54bWxQSwUGAAAAAAYABgBb&#10;AQAAtwMAAAAA&#10;" adj="162">
                  <ns6:fill on="t" focussize="0,0"/>
                  <ns6:stroke on="f" weight="1pt" miterlimit="8" joinstyle="miter"/>
                  <ns6:imagedata ns7:title=""/>
                  <ns7:lock ns6:ext="edit" aspectratio="f"/>
                  <ns6:textbox>
                    <w:txbxContent>
                      <w:p ns2:paraId="35C90031">
                        <w:pPr>
                          <w:jc w:val="center"/>
                        </w:pPr>
                      </w:p>
                    </w:txbxContent>
                  </ns6:textbox>
                </ns6:shape>
                <ns6:group id="_x0000_s1026" ns7:spid="_x0000_s1026" ns7:spt="203" style="position:absolute;left:2509;top:11350;height:454;width:2702;" coordorigin="2509,11350" coordsize="2702,454" ns7:gfxdata="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+jI8jvAAAANwAAAAPAAAAAAAAAAEAIAAAACIAAABkcnMvZG93bnJldi54bWxQ&#10;SwECFAAUAAAACACHTuJAMy8FnjsAAAA5AAAAFQAAAAAAAAABACAAAAALAQAAZHJzL2dyb3Vwc2hh&#10;cGV4bWwueG1sUEsFBgAAAAAGAAYAYAEAAMgDAAAAAA==&#10;">
                  <ns7:lock ns6:ext="edit" aspectratio="f"/>
                  <ns6:rect id="矩形 16" ns7:spid="_x0000_s1026" ns7:spt="1" style="position:absolute;left:2509;top:11375;height:410;width:1514;v-text-anchor:middle;" fillcolor="#53637C" filled="t" stroked="f" coordsize="21600,21600" ns7:gfxdata="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1jKca8AAAA&#10;3AAAAA8AAAAAAAAAAQAgAAAAIgAAAGRycy9kb3ducmV2LnhtbFBLAQIUABQAAAAIAIdO4kAzLwWe&#10;OwAAADkAAAAQAAAAAAAAAAEAIAAAAAsBAABkcnMvc2hhcGV4bWwueG1sUEsFBgAAAAAGAAYAWwEA&#10;ALUDAAAAAA==&#10;">
                    <ns6:fill on="t" focussize="0,0"/>
                    <ns6:stroke on="f" weight="1pt" miterlimit="8" joinstyle="miter"/>
                    <ns6:imagedata ns7:title=""/>
                    <ns7:lock ns6:ext="edit" aspectratio="f"/>
                    <ns6:textbox>
                      <w:txbxContent>
                        <w:p ns2:paraId="10EB4E3E">
                          <w:pPr>
                            <w:jc w:val="center"/>
                          </w:pPr>
                        </w:p>
                      </w:txbxContent>
                    </ns6:textbox>
                  </ns6:rect>
                  <ns6:shape id="梯形 26" ns7:spid="_x0000_s1026" style="position:absolute;left:3523;top:11375;height:410;width:1689;v-text-anchor:middle;" fillcolor="#53637C" filled="t" stroked="f" coordsize="1689,410" ns7:gfxdata="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Ki7s+/&#10;AAAA3AAAAA8AAAAAAAAAAQAgAAAAIgAAAGRycy9kb3ducmV2LnhtbFBLAQIUABQAAAAIAIdO4kAz&#10;LwWeOwAAADkAAAAQAAAAAAAAAAEAIAAAAA4BAABkcnMvc2hhcGV4bWwueG1sUEsFBgAAAAAGAAYA&#10;WwEAALgDAAAAAA==&#10;" path="m0,410l244,0,1444,0,1689,410xe">
                    <ns6:path textboxrect="0,0,1689,410" ns7:connectlocs="844,0;122,205;844,410;1566,205" ns7:connectangles="247,164,82,0"/>
                    <ns6:fill on="t" focussize="0,0"/>
                    <ns6:stroke on="f" weight="1pt" miterlimit="8" joinstyle="miter"/>
                    <ns6:imagedata ns7:title=""/>
                    <ns7:lock ns6:ext="edit" aspectratio="f"/>
                    <ns6:textbox>
                      <w:txbxContent>
                        <w:p ns2:paraId="6CDFE9F5">
                          <w:pPr>
                            <w:jc w:val="center"/>
                          </w:pPr>
                        </w:p>
                      </w:txbxContent>
                    </ns6:textbox>
                  </ns6:shape>
                  <ns6:rect id="矩形 31" ns7:spid="_x0000_s1026" ns7:spt="1" style="position:absolute;left:3021;top:11350;height:455;width:1485;v-text-anchor:middle;" filled="f" stroked="f" coordsize="21600,21600" ns7:gfxdata="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2DY7ugAAANwA&#10;AAAPAAAAAAAAAAEAIAAAACIAAABkcnMvZG93bnJldi54bWxQSwECFAAUAAAACACHTuJAMy8FnjsA&#10;AAA5AAAAEAAAAAAAAAABACAAAAAJAQAAZHJzL3NoYXBleG1sLnhtbFBLBQYAAAAABgAGAFsBAACz&#10;AwAAAAA=&#10;">
                    <ns6:fill on="f" focussize="0,0"/>
                    <ns6:stroke on="f" weight="1pt" miterlimit="8" joinstyle="miter"/>
                    <ns6:imagedata ns7:title=""/>
                    <ns7:lock ns6:ext="edit" aspectratio="f"/>
                    <ns6:textbox>
                      <w:txbxContent>
                        <w:p ns2:paraId="7D49C435">
                          <w:pPr>
                            <w:pStyle w:val="4"/>
                            <w:spacing w:before="0" w:beforeAutospacing="0" w:after="0" w:afterAutospacing="0" w:line="312" w:lineRule="exact"/>
                            <w:jc w:val="distribute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color w:val="FFFFFF"/>
                              <w:kern w:val="24"/>
                              <w:sz w:val="26"/>
                              <w:szCs w:val="26"/>
                            </w:rPr>
                            <w:t>核心能力</w:t>
                          </w:r>
                        </w:p>
                      </w:txbxContent>
                    </ns6:textbox>
                  </ns6:rect>
                  <ns6:shape id="手掌纸张" ns7:spid="_x0000_s1026" ns7:spt="100" style="position:absolute;left:2716;top:11435;height:285;width:285;v-text-anchor:middle-center;" fillcolor="#FFFFFF [3212]" filled="t" stroked="f" coordsize="5383,5687" ns7:gfxdata="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UjncvQAA&#10;ANwAAAAPAAAAAAAAAAEAIAAAACIAAABkcnMvZG93bnJldi54bWxQSwECFAAUAAAACACHTuJAMy8F&#10;njsAAAA5AAAAEAAAAAAAAAABACAAAAAMAQAAZHJzL3NoYXBleG1sLnhtbFBLBQYAAAAABgAGAFsB&#10;AAC2AwAAAAA=&#10;" path="m1466,5687l1466,4488,643,4488,610,4487,577,4484,545,4480,513,4474,482,4467,451,4458,421,4448,392,4436,363,4424,336,4409,308,4394,282,4377,257,4359,233,4339,210,4319,187,4298,167,4275,146,4251,127,4228,110,4202,93,4176,78,4149,63,4121,50,4093,39,4063,29,4033,21,4003,13,3972,8,3940,4,3908,1,3875,0,3842,0,2337,1,2299,6,2260,13,2222,22,2184,33,2148,47,2111,63,2077,81,2043,103,2010,126,1977,151,1946,177,1916,207,1889,238,1861,269,1836,304,1814,685,1565,1108,1289,1129,1277,1148,1266,1169,1255,1188,1247,1209,1239,1229,1233,1251,1226,1273,1221,1295,1217,1317,1213,1364,1208,1413,1204,1466,1202,1466,0,5383,0,5383,5687,1466,5687xm1767,5386l5083,5386,5083,302,1767,302,1767,1202,2229,1202,2252,1203,2275,1204,2298,1208,2320,1211,2341,1217,2363,1222,2383,1229,2404,1237,2423,1246,2443,1257,2462,1267,2480,1278,2498,1291,2515,1305,2531,1319,2547,1334,2562,1349,2575,1365,2589,1382,2601,1400,2613,1419,2624,1437,2633,1456,2643,1477,2651,1496,2657,1518,2664,1538,2669,1560,2673,1583,2676,1605,2678,1628,2678,1650,2678,1671,2677,1690,2675,1710,2671,1728,2668,1746,2663,1764,2659,1783,2653,1801,3697,1801,3720,1801,3743,1803,3766,1806,3787,1810,3809,1815,3831,1822,3851,1828,3872,1836,3892,1846,3912,1855,3930,1866,3948,1877,3967,1890,3983,1904,4000,1917,4015,1932,4029,1948,4044,1964,4058,1981,4069,1998,4082,2017,4092,2036,4102,2056,4112,2075,4120,2095,4126,2116,4132,2138,4138,2159,4141,2181,4145,2204,4146,2227,4147,2250,4146,2269,4145,2290,4142,2309,4140,2328,4136,2348,4131,2366,4125,2385,4120,2402,4140,2406,4160,2410,4179,2416,4198,2422,4217,2429,4235,2437,4253,2445,4270,2454,4287,2464,4305,2474,4321,2486,4335,2497,4350,2510,4365,2523,4379,2537,4392,2552,4405,2567,4416,2583,4428,2599,4438,2615,4448,2632,4457,2650,4465,2668,4472,2687,4479,2705,4486,2724,4491,2744,4495,2763,4497,2784,4501,2804,4502,2825,4502,2846,4502,2867,4501,2888,4497,2908,4495,2929,4491,2948,4486,2967,4479,2987,4473,3006,4465,3025,4457,3043,4448,3060,4438,3077,4428,3093,4416,3110,4405,3125,4392,3140,4379,3155,4365,3168,4351,3182,4336,3195,4321,3207,4305,3219,4289,3229,4271,3239,4253,3248,4236,3256,4217,3264,4198,3271,4179,3277,4160,3282,4140,3287,4120,3290,4125,3308,4131,3326,4136,3344,4140,3364,4142,3382,4145,3401,4146,3422,4147,3441,4146,3464,4145,3487,4141,3510,4138,3531,4132,3553,4126,3575,4120,3595,4112,3616,4102,3635,4092,3655,4082,3674,4069,3692,4058,3709,4044,3726,4029,3742,4015,3758,4000,3773,3983,3787,3967,3801,3948,3813,3930,3825,3912,3836,3892,3845,3872,3854,3851,3862,3831,3869,3809,3876,3787,3881,3766,3885,3743,3887,3720,3890,3697,3890,3669,3890,3676,3908,3680,3925,3685,3943,3688,3963,3692,3981,3693,3999,3694,4019,3695,4038,3694,4061,3693,4084,3689,4107,3686,4128,3680,4150,3674,4172,3668,4192,3660,4213,3650,4232,3640,4251,3630,4271,3617,4289,3606,4306,3592,4323,3577,4341,3563,4355,3548,4370,3531,4385,3515,4398,3496,4410,3478,4423,3460,4433,3440,4443,3420,4452,3400,4460,3379,4467,3358,4473,3337,4479,3314,4482,3292,4485,3269,4487,3246,4488,1767,4488,1767,5386xm1273,1542l849,1818,467,2067,452,2076,437,2087,422,2099,408,2113,394,2126,380,2141,368,2157,355,2174,344,2192,333,2211,324,2230,316,2250,311,2270,305,2292,303,2315,301,2337,301,3842,301,3860,304,3877,305,3894,308,3911,312,3927,316,3944,322,3960,328,3975,335,3991,343,4006,351,4020,360,4033,369,4047,379,4061,389,4072,401,4085,412,4096,425,4107,437,4117,451,4127,465,4136,479,4144,493,4151,509,4158,524,4165,540,4170,556,4175,573,4178,590,4182,607,4184,624,4185,643,4185,3246,4185,3261,4184,3276,4182,3290,4178,3303,4174,3316,4167,3329,4160,3340,4152,3350,4142,3359,4132,3369,4120,3375,4108,3382,4095,3387,4081,3390,4068,3393,4053,3394,4038,3393,4023,3390,4008,3387,3994,3382,3981,3375,3967,3369,3956,3359,3944,3350,3933,3340,3924,3329,3915,3316,3908,3303,3901,3290,3897,3276,3893,3261,3891,3246,3890,2207,3890,2207,3588,3697,3588,3712,3587,3727,3586,3742,3582,3755,3577,3768,3571,3781,3563,3792,3555,3802,3545,3811,3535,3821,3523,3827,3512,3834,3498,3839,3484,3842,3471,3845,3456,3846,3441,3845,3427,3843,3414,3840,3401,3835,3389,3831,3376,3824,3365,3817,3354,3809,3344,3800,3335,3791,3326,3779,3319,3769,3312,3757,3306,3744,3302,3732,3298,3718,3295,2207,3293,2207,2991,4053,2995,4068,2994,4083,2991,4098,2988,4112,2982,4124,2977,4137,2969,4147,2961,4158,2950,4168,2940,4176,2929,4184,2916,4189,2904,4195,2890,4198,2876,4201,2861,4202,2846,4201,2830,4198,2817,4195,2802,4189,2788,4184,2776,4176,2763,4168,2752,4158,2741,4147,2732,4137,2724,4124,2716,4112,2711,4098,2705,4083,2702,4068,2699,4053,2698,2213,2698,2213,2398,3697,2398,3712,2397,3727,2395,3742,2391,3755,2385,3768,2380,3781,2372,3792,2364,3802,2355,3811,2343,3821,2332,3827,2320,3834,2307,3839,2293,3842,2279,3845,2264,3846,2250,3845,2234,3842,2220,3839,2205,3834,2191,3827,2179,3821,2166,3811,2156,3802,2145,3792,2135,3781,2127,3768,2119,3755,2114,3742,2108,3727,2105,3712,2102,3697,2101,1791,2101,1791,2100,1579,2100,1579,1799,2229,1799,2244,1798,2259,1795,2274,1792,2286,1787,2300,1780,2313,1774,2324,1764,2334,1755,2344,1745,2353,1734,2359,1721,2366,1709,2371,1695,2374,1680,2377,1665,2378,1650,2377,1636,2374,1621,2371,1607,2366,1593,2359,1581,2353,1568,2344,1557,2334,1546,2324,1537,2313,1528,2300,1521,2286,1515,2274,1510,2259,1507,2244,1504,2229,1503,1501,1503,1447,1504,1404,1507,1369,1510,1341,1515,1318,1520,1301,1527,1285,1534,1273,1542xe">
                    <ns6:path textboxrect="0,0,5383,5687" ns7:connectlocs="8084,70870;3908,68839;1056,65380;0,60954;1056,32952;5099,28779;20614,19561;90290,0;37387,19070;40641,19768;43191,21656;44684,24400;44868,27129;62782,28605;65919,29604;68250,31698;69458,34602;69374,37251;70733,38536;73215,40027;74892,42328;75513,45152;75027,47690;73450,50054;71051,51657;69290,52767;69525,55322;68468,58288;66221,60494;63168,61636;61860,62873;61826,65491;60484,68315;58035,70330;54832,71187;7329,33110;5434,35379;5099,61509;5887,63778;7564,65475;9896,66348;55402,66221;56811,64746;56610,62937;54949,61763;62765,56829;64308,55496;64325,53767;63017,52450;68485,47452;70179,46263;70364,44454;68971,43010;62262,38028;64090,36997;64443,35220;63201,33618;26485,28541;38981,27986;39887,26177;39148,24527;25176,23845;21352,24464" ns7:connectangles="0,0,0,0,0,0,0,0,0,0,0,0,0,0,0,0,0,0,0,0,0,0,0,0,0,0,0,0,0,0,0,0,0,0,0,0,0,0,0,0,0,0,0,0,0,0,0,0,0,0,0,0,0,0,0,0,0,0,0,0,0,0,0"/>
                    <ns6:fill on="t" focussize="0,0"/>
                    <ns6:stroke on="f"/>
                    <ns6:imagedata ns7:title=""/>
                    <ns7:lock ns6:ext="edit" aspectratio="f"/>
                    <ns6:textbox>
                      <w:txbxContent>
                        <w:p ns2:paraId="1CE5796D">
                          <w:pPr>
                            <w:jc w:val="center"/>
                          </w:pPr>
                        </w:p>
                      </w:txbxContent>
                    </ns6:textbox>
                  </ns6:shape>
                </ns6:group>
              </ns6:group>
            </w:pict>
          </ns1:Fallback>
        </ns1:AlternateContent>
      </w:r>
      <w:r>
        <ns1:AlternateContent>
          <ns1:Choice Requires="wps">
            <w:drawing>
              <ns3:anchor distT="0" distB="0" distL="114300" distR="114300" simplePos="0" relativeHeight="251664384" behindDoc="0" locked="0" layoutInCell="1" allowOverlap="1">
                <ns3:simplePos x="0" y="0"/>
                <ns3:positionH relativeFrom="column">
                  <ns3:posOffset>241935</ns3:posOffset>
                </ns3:positionH>
                <ns3:positionV relativeFrom="paragraph">
                  <ns3:posOffset>911860</ns3:posOffset>
                </ns3:positionV>
                <ns3:extent cx="833120" cy="260350"/>
                <ns3:effectExtent l="0" t="0" r="5715" b="6350"/>
                <ns3:wrapNone/>
                <ns3:docPr id="19" name="梯形 19"/>
                <ns3:cNvGraphicFramePr/>
                <ns4:graphic>
                  <ns4:graphicData uri="http://schemas.microsoft.com/office/word/2010/wordprocessingShape">
                    <ns5:wsp>
                      <ns5:cNvSpPr/>
                      <ns5:spPr>
                        <ns4:xfrm>
                          <ns4:off x="0" y="0"/>
                          <ns4:ext cx="832959" cy="260653"/>
                        </ns4:xfrm>
                        <ns4:prstGeom prst="trapezoid">
                          <ns4:avLst>
                            <ns4:gd name="adj" fmla="val 59620"/>
                          </ns4:avLst>
                        </ns4:prstGeom>
                        <ns4:solidFill>
                          <ns4:sysClr val="window" lastClr="FFFFFF"/>
                        </ns4:solidFill>
                        <ns4:ln w="12700" cap="flat" cmpd="sng" algn="ctr">
                          <ns4:noFill/>
                          <ns4:prstDash val="solid"/>
                          <ns4:miter lim="800000"/>
                        </ns4:ln>
                        <ns4:effectLst/>
                      </ns5:spPr>
                      <ns5:txbx>
                        <w:txbxContent>
                          <w:p ns2:paraId="25CC0C91">
                            <w:pPr>
                              <w:jc w:val="center"/>
                            </w:pPr>
                          </w:p>
                        </w:txbxContent>
                      </ns5:txbx>
                      <ns5:bodyPr rtlCol="0" anchor="ctr"/>
                    </ns5:wsp>
                  </ns4:graphicData>
                </ns4:graphic>
              </ns3:anchor>
            </w:drawing>
          </ns1:Choice>
          <ns1:Fallback>
            <w:pict>
              <ns6:shape id="_x0000_s1026" ns7:spid="_x0000_s1026" style="position:absolute;left:0pt;margin-left:19.05pt;margin-top:71.8pt;height:20.5pt;width:65.6pt;z-index:251664384;v-text-anchor:middle;mso-width-relative:page;mso-height-relative:page;" fillcolor="#FFFFFF" filled="t" stroked="f" coordsize="832959,260653" ns7:gfxdata="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PSaPVtcAAAAKAQAA&#10;DwAAAAAAAAABACAAAAAiAAAAZHJzL2Rvd25yZXYueG1sUEsBAhQAFAAAAAgAh07iQID9HhcaAgAA&#10;IQQAAA4AAAAAAAAAAQAgAAAAJgEAAGRycy9lMm9Eb2MueG1sUEsFBgAAAAAGAAYAWQEAALIFAAAA&#10;AA==&#10;" path="m0,260653l155401,0,677557,0,832959,260653xe">
                <ns6:path textboxrect="0,0,832959,260653" ns7:connectlocs="416479,0;77700,130326;416479,260653;755258,130326" ns7:connectangles="247,164,82,0"/>
                <ns6:fill on="t" focussize="0,0"/>
                <ns6:stroke on="f" weight="1pt" miterlimit="8" joinstyle="miter"/>
                <ns6:imagedata ns7:title=""/>
                <ns7:lock ns6:ext="edit" aspectratio="f"/>
                <ns6:textbox>
                  <w:txbxContent>
                    <w:p ns2:paraId="25CC0C91">
                      <w:pPr>
                        <w:jc w:val="center"/>
                      </w:pPr>
                    </w:p>
                  </w:txbxContent>
                </ns6:textbox>
              </ns6:shape>
            </w:pict>
          </ns1:Fallback>
        </ns1:AlternateContent>
      </w:r>
      <w:r>
        <ns1:AlternateContent>
          <ns1:Choice Requires="wps">
            <w:drawing>
              <ns3:anchor distT="0" distB="0" distL="114300" distR="114300" simplePos="0" relativeHeight="251683840" behindDoc="0" locked="0" layoutInCell="1" allowOverlap="1">
                <ns3:simplePos x="0" y="0"/>
                <ns3:positionH relativeFrom="column">
                  <ns3:posOffset>-772160</ns3:posOffset>
                </ns3:positionH>
                <ns3:positionV relativeFrom="paragraph">
                  <ns3:posOffset>923290</ns3:posOffset>
                </ns3:positionV>
                <ns3:extent cx="961390" cy="260350"/>
                <ns3:effectExtent l="0" t="0" r="10160" b="6350"/>
                <ns3:wrapNone/>
                <ns3:docPr id="98" name="矩形 16"/>
                <ns3:cNvGraphicFramePr/>
                <ns4:graphic>
                  <ns4:graphicData uri="http://schemas.microsoft.com/office/word/2010/wordprocessingShape">
                    <ns5:wsp>
                      <ns5:cNvSpPr/>
                      <ns5:spPr>
                        <ns4:xfrm>
                          <ns4:off x="370840" y="2588895"/>
                          <ns4:ext cx="961390" cy="260350"/>
                        </ns4:xfrm>
                        <ns4:prstGeom prst="rect">
                          <ns4:avLst/>
                        </ns4:prstGeom>
                        <ns4:solidFill>
                          <ns4:srgbClr val="53637C"/>
                        </ns4:solidFill>
                        <ns4:ln w="12700" cap="flat" cmpd="sng" algn="ctr">
                          <ns4:noFill/>
                          <ns4:prstDash val="solid"/>
                          <ns4:miter lim="800000"/>
                        </ns4:ln>
                        <ns4:effectLst/>
                      </ns5:spPr>
                      <ns5:txbx>
                        <w:txbxContent>
                          <w:p ns2:paraId="5CC2C041">
                            <w:pPr>
                              <w:jc w:val="center"/>
                            </w:pPr>
                          </w:p>
                        </w:txbxContent>
                      </ns5:txbx>
                      <ns5:bodyPr rtlCol="0" anchor="ctr"/>
                    </ns5:wsp>
                  </ns4:graphicData>
                </ns4:graphic>
              </ns3:anchor>
            </w:drawing>
          </ns1:Choice>
          <ns1:Fallback>
            <w:pict>
              <ns6:rect id="矩形 16" ns7:spid="_x0000_s1026" ns7:spt="1" style="position:absolute;left:0pt;margin-left:-60.8pt;margin-top:72.7pt;height:20.5pt;width:75.7pt;z-index:251683840;v-text-anchor:middle;mso-width-relative:page;mso-height-relative:page;" fillcolor="#53637C" filled="t" stroked="f" coordsize="21600,21600" ns7:gfxdata="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DjVqzLYAAAACwEAAA8AAAAAAAAAAQAgAAAAIgAAAGRy&#10;cy9kb3ducmV2LnhtbFBLAQIUABQAAAAIAIdO4kAwHFn7BQIAAOsDAAAOAAAAAAAAAAEAIAAAACcB&#10;AABkcnMvZTJvRG9jLnhtbFBLBQYAAAAABgAGAFkBAACeBQAAAAA=&#10;">
                <ns6:fill on="t" focussize="0,0"/>
                <ns6:stroke on="f" weight="1pt" miterlimit="8" joinstyle="miter"/>
                <ns6:imagedata ns7:title=""/>
                <ns7:lock ns6:ext="edit" aspectratio="f"/>
                <ns6:textbox>
                  <w:txbxContent>
                    <w:p ns2:paraId="5CC2C041">
                      <w:pPr>
                        <w:jc w:val="center"/>
                      </w:pPr>
                    </w:p>
                  </w:txbxContent>
                </ns6:textbox>
              </ns6:rect>
            </w:pict>
          </ns1:Fallback>
        </ns1:AlternateContent>
      </w:r>
      <w:r>
        <ns1:AlternateContent>
          <ns1:Choice Requires="wps">
            <w:drawing>
              <ns3:anchor distT="0" distB="0" distL="114300" distR="114300" simplePos="0" relativeHeight="251686912" behindDoc="0" locked="0" layoutInCell="1" allowOverlap="1">
                <ns3:simplePos x="0" y="0"/>
                <ns3:positionH relativeFrom="column">
                  <ns3:posOffset>-688340</ns3:posOffset>
                </ns3:positionH>
                <ns3:positionV relativeFrom="paragraph">
                  <ns3:posOffset>986155</ns3:posOffset>
                </ns3:positionV>
                <ns3:extent cx="238125" cy="150495"/>
                <ns3:effectExtent l="0" t="0" r="9525" b="1905"/>
                <ns3:wrapNone/>
                <ns3:docPr id="105" name="学士帽"/>
                <ns3:cNvGraphicFramePr/>
                <ns4:graphic>
                  <ns4:graphicData uri="http://schemas.microsoft.com/office/word/2010/wordprocessingShape">
                    <ns5:wsp>
                      <ns5:cNvSpPr/>
                      <ns5:spPr bwMode="auto">
                        <ns4:xfrm>
                          <ns4:off x="454660" y="2651760"/>
                          <ns4:ext cx="238125" cy="150495"/>
                        </ns4:xfrm>
                        <ns4:custGeom>
                          <ns4:avLst/>
                          <ns4:gdLst>
                            <ns4:gd name="T0" fmla="*/ 1395067 w 3931"/>
                            <ns4:gd name="T1" fmla="*/ 589725 h 2392"/>
                            <ns4:gd name="T2" fmla="*/ 928365 w 3931"/>
                            <ns4:gd name="T3" fmla="*/ 389484 h 2392"/>
                            <ns4:gd name="T4" fmla="*/ 403040 w 3931"/>
                            <ns4:gd name="T5" fmla="*/ 589725 h 2392"/>
                            <ns4:gd name="T6" fmla="*/ 256480 w 3931"/>
                            <ns4:gd name="T7" fmla="*/ 528782 h 2392"/>
                            <ns4:gd name="T8" fmla="*/ 256480 w 3931"/>
                            <ns4:gd name="T9" fmla="*/ 708403 h 2392"/>
                            <ns4:gd name="T10" fmla="*/ 296326 w 3931"/>
                            <ns4:gd name="T11" fmla="*/ 763389 h 2392"/>
                            <ns4:gd name="T12" fmla="*/ 255564 w 3931"/>
                            <ns4:gd name="T13" fmla="*/ 818375 h 2392"/>
                            <ns4:gd name="T14" fmla="*/ 299074 w 3931"/>
                            <ns4:gd name="T15" fmla="*/ 1011742 h 2392"/>
                            <ns4:gd name="T16" fmla="*/ 170834 w 3931"/>
                            <ns4:gd name="T17" fmla="*/ 1011742 h 2392"/>
                            <ns4:gd name="T18" fmla="*/ 214802 w 3931"/>
                            <ns4:gd name="T19" fmla="*/ 817458 h 2392"/>
                            <ns4:gd name="T20" fmla="*/ 179078 w 3931"/>
                            <ns4:gd name="T21" fmla="*/ 763389 h 2392"/>
                            <ns4:gd name="T22" fmla="*/ 213428 w 3931"/>
                            <ns4:gd name="T23" fmla="*/ 709777 h 2392"/>
                            <ns4:gd name="T24" fmla="*/ 213428 w 3931"/>
                            <ns4:gd name="T25" fmla="*/ 510911 h 2392"/>
                            <ns4:gd name="T26" fmla="*/ 0 w 3931"/>
                            <ns4:gd name="T27" fmla="*/ 421559 h 2392"/>
                            <ns4:gd name="T28" fmla="*/ 938899 w 3931"/>
                            <ns4:gd name="T29" fmla="*/ 0 h 2392"/>
                            <ns4:gd name="T30" fmla="*/ 1800397 w 3931"/>
                            <ns4:gd name="T31" fmla="*/ 427058 h 2392"/>
                            <ns4:gd name="T32" fmla="*/ 1395067 w 3931"/>
                            <ns4:gd name="T33" fmla="*/ 589725 h 2392"/>
                            <ns4:gd name="T34" fmla="*/ 917831 w 3931"/>
                            <ns4:gd name="T35" fmla="*/ 491208 h 2392"/>
                            <ns4:gd name="T36" fmla="*/ 1341481 w 3931"/>
                            <ns4:gd name="T37" fmla="*/ 635088 h 2392"/>
                            <ns4:gd name="T38" fmla="*/ 1341481 w 3931"/>
                            <ns4:gd name="T39" fmla="*/ 983791 h 2392"/>
                            <ns4:gd name="T40" fmla="*/ 896306 w 3931"/>
                            <ns4:gd name="T41" fmla="*/ 1096054 h 2392"/>
                            <ns4:gd name="T42" fmla="*/ 503342 w 3931"/>
                            <ns4:gd name="T43" fmla="*/ 983791 h 2392"/>
                            <ns4:gd name="T44" fmla="*/ 503342 w 3931"/>
                            <ns4:gd name="T45" fmla="*/ 635088 h 2392"/>
                            <ns4:gd name="T46" fmla="*/ 917831 w 3931"/>
                            <ns4:gd name="T47" fmla="*/ 491208 h 2392"/>
                            <ns4:gd name="T48" fmla="*/ 912335 w 3931"/>
                            <ns4:gd name="T49" fmla="*/ 1031904 h 2392"/>
                            <ns4:gd name="T50" fmla="*/ 1254003 w 3931"/>
                            <ns4:gd name="T51" fmla="*/ 946675 h 2392"/>
                            <ns4:gd name="T52" fmla="*/ 912335 w 3931"/>
                            <ns4:gd name="T53" fmla="*/ 860989 h 2392"/>
                            <ns4:gd name="T54" fmla="*/ 571126 w 3931"/>
                            <ns4:gd name="T55" fmla="*/ 946675 h 2392"/>
                            <ns4:gd name="T56" fmla="*/ 912335 w 3931"/>
                            <ns4:gd name="T57" fmla="*/ 1031904 h 2392"/>
                            <ns4:gd name="T58" fmla="*/ 0 60000 65536"/>
                            <ns4:gd name="T59" fmla="*/ 0 60000 65536"/>
                            <ns4:gd name="T60" fmla="*/ 0 60000 65536"/>
                            <ns4:gd name="T61" fmla="*/ 0 60000 65536"/>
                            <ns4:gd name="T62" fmla="*/ 0 60000 65536"/>
                            <ns4:gd name="T63" fmla="*/ 0 60000 65536"/>
                            <ns4:gd name="T64" fmla="*/ 0 60000 65536"/>
                            <ns4:gd name="T65" fmla="*/ 0 60000 65536"/>
                            <ns4:gd name="T66" fmla="*/ 0 60000 65536"/>
                            <ns4:gd name="T67" fmla="*/ 0 60000 65536"/>
                            <ns4:gd name="T68" fmla="*/ 0 60000 65536"/>
                            <ns4:gd name="T69" fmla="*/ 0 60000 65536"/>
                            <ns4:gd name="T70" fmla="*/ 0 60000 65536"/>
                            <ns4:gd name="T71" fmla="*/ 0 60000 65536"/>
                            <ns4:gd name="T72" fmla="*/ 0 60000 65536"/>
                            <ns4:gd name="T73" fmla="*/ 0 60000 65536"/>
                            <ns4:gd name="T74" fmla="*/ 0 60000 65536"/>
                            <ns4:gd name="T75" fmla="*/ 0 60000 65536"/>
                            <ns4:gd name="T76" fmla="*/ 0 60000 65536"/>
                            <ns4:gd name="T77" fmla="*/ 0 60000 65536"/>
                            <ns4:gd name="T78" fmla="*/ 0 60000 65536"/>
                            <ns4:gd name="T79" fmla="*/ 0 60000 65536"/>
                            <ns4:gd name="T80" fmla="*/ 0 60000 65536"/>
                            <ns4:gd name="T81" fmla="*/ 0 60000 65536"/>
                            <ns4:gd name="T82" fmla="*/ 0 60000 65536"/>
                            <ns4:gd name="T83" fmla="*/ 0 60000 65536"/>
                            <ns4:gd name="T84" fmla="*/ 0 60000 65536"/>
                            <ns4:gd name="T85" fmla="*/ 0 60000 65536"/>
                            <ns4:gd name="T86" fmla="*/ 0 60000 65536"/>
                          </ns4:gdLst>
                          <ns4:ahLst/>
                          <ns4:cxnLst>
                            <ns4:cxn ang="T58">
                              <ns4:pos x="T0" y="T1"/>
                            </ns4:cxn>
                            <ns4:cxn ang="T59">
                              <ns4:pos x="T2" y="T3"/>
                            </ns4:cxn>
                            <ns4:cxn ang="T60">
                              <ns4:pos x="T4" y="T5"/>
                            </ns4:cxn>
                            <ns4:cxn ang="T61">
                              <ns4:pos x="T6" y="T7"/>
                            </ns4:cxn>
                            <ns4:cxn ang="T62">
                              <ns4:pos x="T8" y="T9"/>
                            </ns4:cxn>
                            <ns4:cxn ang="T63">
                              <ns4:pos x="T10" y="T11"/>
                            </ns4:cxn>
                            <ns4:cxn ang="T64">
                              <ns4:pos x="T12" y="T13"/>
                            </ns4:cxn>
                            <ns4:cxn ang="T65">
                              <ns4:pos x="T14" y="T15"/>
                            </ns4:cxn>
                            <ns4:cxn ang="T66">
                              <ns4:pos x="T16" y="T17"/>
                            </ns4:cxn>
                            <ns4:cxn ang="T67">
                              <ns4:pos x="T18" y="T19"/>
                            </ns4:cxn>
                            <ns4:cxn ang="T68">
                              <ns4:pos x="T20" y="T21"/>
                            </ns4:cxn>
                            <ns4:cxn ang="T69">
                              <ns4:pos x="T22" y="T23"/>
                            </ns4:cxn>
                            <ns4:cxn ang="T70">
                              <ns4:pos x="T24" y="T25"/>
                            </ns4:cxn>
                            <ns4:cxn ang="T71">
                              <ns4:pos x="T26" y="T27"/>
                            </ns4:cxn>
                            <ns4:cxn ang="T72">
                              <ns4:pos x="T28" y="T29"/>
                            </ns4:cxn>
                            <ns4:cxn ang="T73">
                              <ns4:pos x="T30" y="T31"/>
                            </ns4:cxn>
                            <ns4:cxn ang="T74">
                              <ns4:pos x="T32" y="T33"/>
                            </ns4:cxn>
                            <ns4:cxn ang="T75">
                              <ns4:pos x="T34" y="T35"/>
                            </ns4:cxn>
                            <ns4:cxn ang="T76">
                              <ns4:pos x="T36" y="T37"/>
                            </ns4:cxn>
                            <ns4:cxn ang="T77">
                              <ns4:pos x="T38" y="T39"/>
                            </ns4:cxn>
                            <ns4:cxn ang="T78">
                              <ns4:pos x="T40" y="T41"/>
                            </ns4:cxn>
                            <ns4:cxn ang="T79">
                              <ns4:pos x="T42" y="T43"/>
                            </ns4:cxn>
                            <ns4:cxn ang="T80">
                              <ns4:pos x="T44" y="T45"/>
                            </ns4:cxn>
                            <ns4:cxn ang="T81">
                              <ns4:pos x="T46" y="T47"/>
                            </ns4:cxn>
                            <ns4:cxn ang="T82">
                              <ns4:pos x="T48" y="T49"/>
                            </ns4:cxn>
                            <ns4:cxn ang="T83">
                              <ns4:pos x="T50" y="T51"/>
                            </ns4:cxn>
                            <ns4:cxn ang="T84">
                              <ns4:pos x="T52" y="T53"/>
                            </ns4:cxn>
                            <ns4:cxn ang="T85">
                              <ns4:pos x="T54" y="T55"/>
                            </ns4:cxn>
                            <ns4:cxn ang="T86">
                              <ns4:pos x="T56" y="T57"/>
                            </ns4:cxn>
                          </ns4:cxnLst>
                          <ns4:rect l="0" t="0" r="r" b="b"/>
                          <ns4:pathLst>
                            <ns4:path w="3931" h="2392">
                              <ns4:moveTo>
                                <ns4:pt x="3046" y="1287"/>
                              </ns4:moveTo>
                              <ns4:cubicBezTo>
                                <ns4:pt x="3046" y="1287"/>
                                <ns4:pt x="2618" y="850"/>
                                <ns4:pt x="2027" y="850"/>
                              </ns4:cubicBezTo>
                              <ns4:cubicBezTo>
                                <ns4:pt x="1450" y="850"/>
                                <ns4:pt x="880" y="1287"/>
                                <ns4:pt x="880" y="1287"/>
                              </ns4:cubicBezTo>
                              <ns4:cubicBezTo>
                                <ns4:pt x="560" y="1154"/>
                                <ns4:pt x="560" y="1154"/>
                                <ns4:pt x="560" y="1154"/>
                              </ns4:cubicBezTo>
                              <ns4:cubicBezTo>
                                <ns4:pt x="560" y="1546"/>
                                <ns4:pt x="560" y="1546"/>
                                <ns4:pt x="560" y="1546"/>
                              </ns4:cubicBezTo>
                              <ns4:cubicBezTo>
                                <ns4:pt x="610" y="1563"/>
                                <ns4:pt x="647" y="1610"/>
                                <ns4:pt x="647" y="1666"/>
                              </ns4:cubicBezTo>
                              <ns4:cubicBezTo>
                                <ns4:pt x="647" y="1723"/>
                                <ns4:pt x="609" y="1769"/>
                                <ns4:pt x="558" y="1786"/>
                              </ns4:cubicBezTo>
                              <ns4:cubicBezTo>
                                <ns4:pt x="653" y="2208"/>
                                <ns4:pt x="653" y="2208"/>
                                <ns4:pt x="653" y="2208"/>
                              </ns4:cubicBezTo>
                              <ns4:cubicBezTo>
                                <ns4:pt x="373" y="2208"/>
                                <ns4:pt x="373" y="2208"/>
                                <ns4:pt x="373" y="2208"/>
                              </ns4:cubicBezTo>
                              <ns4:cubicBezTo>
                                <ns4:pt x="469" y="1784"/>
                                <ns4:pt x="469" y="1784"/>
                                <ns4:pt x="469" y="1784"/>
                              </ns4:cubicBezTo>
                              <ns4:cubicBezTo>
                                <ns4:pt x="423" y="1764"/>
                                <ns4:pt x="391" y="1719"/>
                                <ns4:pt x="391" y="1666"/>
                              </ns4:cubicBezTo>
                              <ns4:cubicBezTo>
                                <ns4:pt x="391" y="1614"/>
                                <ns4:pt x="422" y="1570"/>
                                <ns4:pt x="466" y="1549"/>
                              </ns4:cubicBezTo>
                              <ns4:cubicBezTo>
                                <ns4:pt x="466" y="1115"/>
                                <ns4:pt x="466" y="1115"/>
                                <ns4:pt x="466" y="1115"/>
                              </ns4:cubicBezTo>
                              <ns4:cubicBezTo>
                                <ns4:pt x="0" y="920"/>
                                <ns4:pt x="0" y="920"/>
                                <ns4:pt x="0" y="920"/>
                              </ns4:cubicBezTo>
                              <ns4:cubicBezTo>
                                <ns4:pt x="2050" y="0"/>
                                <ns4:pt x="2050" y="0"/>
                                <ns4:pt x="2050" y="0"/>
                              </ns4:cubicBezTo>
                              <ns4:cubicBezTo>
                                <ns4:pt x="3931" y="932"/>
                                <ns4:pt x="3931" y="932"/>
                                <ns4:pt x="3931" y="932"/>
                              </ns4:cubicBezTo>
                              <ns4:lnTo>
                                <ns4:pt x="3046" y="1287"/>
                              </ns4:lnTo>
                              <ns4:close/>
                              <ns4:moveTo>
                                <ns4:pt x="2004" y="1072"/>
                              </ns4:moveTo>
                              <ns4:cubicBezTo>
                                <ns4:pt x="2598" y="1072"/>
                                <ns4:pt x="2929" y="1386"/>
                                <ns4:pt x="2929" y="1386"/>
                              </ns4:cubicBezTo>
                              <ns4:cubicBezTo>
                                <ns4:pt x="2929" y="2147"/>
                                <ns4:pt x="2929" y="2147"/>
                                <ns4:pt x="2929" y="2147"/>
                              </ns4:cubicBezTo>
                              <ns4:cubicBezTo>
                                <ns4:pt x="2929" y="2147"/>
                                <ns4:pt x="2586" y="2392"/>
                                <ns4:pt x="1957" y="2392"/>
                              </ns4:cubicBezTo>
                              <ns4:cubicBezTo>
                                <ns4:pt x="1328" y="2392"/>
                                <ns4:pt x="1099" y="2147"/>
                                <ns4:pt x="1099" y="2147"/>
                              </ns4:cubicBezTo>
                              <ns4:cubicBezTo>
                                <ns4:pt x="1099" y="1386"/>
                                <ns4:pt x="1099" y="1386"/>
                                <ns4:pt x="1099" y="1386"/>
                              </ns4:cubicBezTo>
                              <ns4:cubicBezTo>
                                <ns4:pt x="1099" y="1386"/>
                                <ns4:pt x="1410" y="1072"/>
                                <ns4:pt x="2004" y="1072"/>
                              </ns4:cubicBezTo>
                              <ns4:close/>
                              <ns4:moveTo>
                                <ns4:pt x="1992" y="2252"/>
                              </ns4:moveTo>
                              <ns4:cubicBezTo>
                                <ns4:pt x="2404" y="2252"/>
                                <ns4:pt x="2738" y="2168"/>
                                <ns4:pt x="2738" y="2066"/>
                              </ns4:cubicBezTo>
                              <ns4:cubicBezTo>
                                <ns4:pt x="2738" y="1963"/>
                                <ns4:pt x="2404" y="1879"/>
                                <ns4:pt x="1992" y="1879"/>
                              </ns4:cubicBezTo>
                              <ns4:cubicBezTo>
                                <ns4:pt x="1581" y="1879"/>
                                <ns4:pt x="1247" y="1963"/>
                                <ns4:pt x="1247" y="2066"/>
                              </ns4:cubicBezTo>
                              <ns4:cubicBezTo>
                                <ns4:pt x="1247" y="2168"/>
                                <ns4:pt x="1581" y="2252"/>
                                <ns4:pt x="1992" y="2252"/>
                              </ns4:cubicBezTo>
                              <ns4:close/>
                            </ns4:path>
                          </ns4:pathLst>
                        </ns4:custGeom>
                        <ns4:solidFill>
                          <ns4:schemeClr val="bg1"/>
                        </ns4:solidFill>
                        <ns4:ln>
                          <ns4:noFill/>
                        </ns4:ln>
                      </ns5:spPr>
                      <ns5:txbx>
                        <w:txbxContent>
                          <w:p ns2:paraId="2DEC3AB2">
                            <w:pPr>
                              <w:jc w:val="center"/>
                            </w:pPr>
                          </w:p>
                        </w:txbxContent>
                      </ns5:txbx>
                      <ns5:bodyPr anchor="ctr" anchorCtr="1"/>
                    </ns5:wsp>
                  </ns4:graphicData>
                </ns4:graphic>
              </ns3:anchor>
            </w:drawing>
          </ns1:Choice>
          <ns1:Fallback>
            <w:pict>
              <ns6:shape id="学士帽" ns7:spid="_x0000_s1026" ns7:spt="100" style="position:absolute;left:0pt;margin-left:-54.2pt;margin-top:77.65pt;height:11.85pt;width:18.75pt;z-index:251686912;v-text-anchor:middle-center;mso-width-relative:page;mso-height-relative:page;" fillcolor="#FFFFFF [3212]" filled="t" stroked="f" coordsize="3931,2392" ns7:gfxdata="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" path="m3046,1287c3046,1287,2618,850,2027,850c1450,850,880,1287,880,1287c560,1154,560,1154,560,1154c560,1546,560,1546,560,1546c610,1563,647,1610,647,1666c647,1723,609,1769,558,1786c653,2208,653,2208,653,2208c373,2208,373,2208,373,2208c469,1784,469,1784,469,1784c423,1764,391,1719,391,1666c391,1614,422,1570,466,1549c466,1115,466,1115,466,1115c0,920,0,920,0,920c2050,0,2050,0,2050,0c3931,932,3931,932,3931,932l3046,1287xm2004,1072c2598,1072,2929,1386,2929,1386c2929,2147,2929,2147,2929,2147c2929,2147,2586,2392,1957,2392c1328,2392,1099,2147,1099,2147c1099,1386,1099,1386,1099,1386c1099,1386,1410,1072,2004,1072xm1992,2252c2404,2252,2738,2168,2738,2066c2738,1963,2404,1879,1992,1879c1581,1879,1247,1963,1247,2066c1247,2168,1581,2252,1992,2252xe">
                <ns6:path textboxrect="0,0,3931,2392" ns7:connectlocs="84507842,37103120;56236813,24504763;24414627,37103120;15536581,33268832;15536581,44569861;17950299,48029359;15481093,51488856;18116763,63654729;10348472,63654729;13011886,51431162;10847862,48029359;12928654,44656308;12928654,32144461;0,26522793;56874923,0;109061189,26868768;84507842,37103120;55598704,30904827;81261806,39957177;81261806,61896164;54294801,68959300;30490540,61896164;30490540,39957177;55598704,30904827;55265777,64923241;75962723,59560975;55265777,54169958;34596636,59560975;55265777,64923241" ns7:connectangles="0,0,0,0,0,0,0,0,0,0,0,0,0,0,0,0,0,0,0,0,0,0,0,0,0,0,0,0,0"/>
                <ns6:fill on="t" focussize="0,0"/>
                <ns6:stroke on="f"/>
                <ns6:imagedata ns7:title=""/>
                <ns7:lock ns6:ext="edit" aspectratio="f"/>
                <ns6:textbox>
                  <w:txbxContent>
                    <w:p ns2:paraId="2DEC3AB2">
                      <w:pPr>
                        <w:jc w:val="center"/>
                      </w:pPr>
                    </w:p>
                  </w:txbxContent>
                </ns6:textbox>
              </ns6:shape>
            </w:pict>
          </ns1:Fallback>
        </ns1:AlternateContent>
      </w:r>
      <w:r>
        <ns1:AlternateContent>
          <ns1:Choice Requires="wps">
            <w:drawing>
              <ns3:anchor distT="0" distB="0" distL="114300" distR="114300" simplePos="0" relativeHeight="251685888" behindDoc="0" locked="0" layoutInCell="1" allowOverlap="1">
                <ns3:simplePos x="0" y="0"/>
                <ns3:positionH relativeFrom="column">
                  <ns3:posOffset>-447040</ns3:posOffset>
                </ns3:positionH>
                <ns3:positionV relativeFrom="paragraph">
                  <ns3:posOffset>907415</ns3:posOffset>
                </ns3:positionV>
                <ns3:extent cx="942975" cy="288925"/>
                <ns3:effectExtent l="0" t="0" r="0" b="0"/>
                <ns3:wrapNone/>
                <ns3:docPr id="101" name="矩形 31"/>
                <ns3:cNvGraphicFramePr/>
                <ns4:graphic>
                  <ns4:graphicData uri="http://schemas.microsoft.com/office/word/2010/wordprocessingShape">
                    <ns5:wsp>
                      <ns5:cNvSpPr/>
                      <ns5:spPr>
                        <ns4:xfrm>
                          <ns4:off x="695960" y="2573020"/>
                          <ns4:ext cx="942975" cy="288925"/>
                        </ns4:xfrm>
                        <ns4:prstGeom prst="rect">
                          <ns4:avLst/>
                        </ns4:prstGeom>
                        <ns4:noFill/>
                        <ns4:ln w="12700" cap="flat" cmpd="sng" algn="ctr">
                          <ns4:noFill/>
                          <ns4:prstDash val="solid"/>
                          <ns4:miter lim="800000"/>
                        </ns4:ln>
                        <ns4:effectLst/>
                      </ns5:spPr>
                      <ns5:txbx>
                        <w:txbxContent>
                          <w:p ns2:paraId="0FEDD295">
                            <w:pPr>
                              <w:pStyle w:val="4"/>
                              <w:spacing w:before="0" w:beforeAutospacing="0" w:after="0" w:afterAutospacing="0" w:line="312" w:lineRule="exact"/>
                              <w:jc w:val="distribut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26"/>
                                <w:szCs w:val="26"/>
                              </w:rPr>
                              <w:t>教育背景</w:t>
                            </w:r>
                          </w:p>
                        </w:txbxContent>
                      </ns5:txbx>
                      <ns5:bodyPr rtlCol="0" anchor="ctr"/>
                    </ns5:wsp>
                  </ns4:graphicData>
                </ns4:graphic>
              </ns3:anchor>
            </w:drawing>
          </ns1:Choice>
          <ns1:Fallback>
            <w:pict>
              <ns6:rect id="矩形 31" ns7:spid="_x0000_s1026" ns7:spt="1" style="position:absolute;left:0pt;margin-left:-35.2pt;margin-top:71.45pt;height:22.75pt;width:74.25pt;z-index:251685888;v-text-anchor:middle;mso-width-relative:page;mso-height-relative:page;" filled="f" stroked="f" coordsize="21600,21600" ns7:gfxdata="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ACJHPD2AAAAAoBAAAPAAAAAAAAAAEAIAAAACIAAABkcnMvZG93bnJldi54bWxQSwECFAAU&#10;AAAACACHTuJAm7QM//EBAADDAwAADgAAAAAAAAABACAAAAAnAQAAZHJzL2Uyb0RvYy54bWxQSwUG&#10;AAAAAAYABgBZAQAAigUAAAAA&#10;">
                <ns6:fill on="f" focussize="0,0"/>
                <ns6:stroke on="f" weight="1pt" miterlimit="8" joinstyle="miter"/>
                <ns6:imagedata ns7:title=""/>
                <ns7:lock ns6:ext="edit" aspectratio="f"/>
                <ns6:textbox>
                  <w:txbxContent>
                    <w:p ns2:paraId="0FEDD295">
                      <w:pPr>
                        <w:pStyle w:val="4"/>
                        <w:spacing w:before="0" w:beforeAutospacing="0" w:after="0" w:afterAutospacing="0" w:line="312" w:lineRule="exact"/>
                        <w:jc w:val="distribute"/>
                        <w:rPr>
                          <w:rFonts w:hint="eastAsia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26"/>
                          <w:szCs w:val="26"/>
                        </w:rPr>
                        <w:t>教育背景</w:t>
                      </w:r>
                    </w:p>
                  </w:txbxContent>
                </ns6:textbox>
              </ns6:rect>
            </w:pict>
          </ns1:Fallback>
        </ns1:AlternateContent>
      </w:r>
      <w:r>
        <ns1:AlternateContent>
          <ns1:Choice Requires="wps">
            <w:drawing>
              <ns3:anchor distT="0" distB="0" distL="114300" distR="114300" simplePos="0" relativeHeight="251682816" behindDoc="0" locked="0" layoutInCell="1" allowOverlap="1">
                <ns3:simplePos x="0" y="0"/>
                <ns3:positionH relativeFrom="column">
                  <ns3:posOffset>960120</ns3:posOffset>
                </ns3:positionH>
                <ns3:positionV relativeFrom="paragraph">
                  <ns3:posOffset>1125220</ns3:posOffset>
                </ns3:positionV>
                <ns3:extent cx="5003800" cy="58420"/>
                <ns3:effectExtent l="0" t="0" r="6350" b="17780"/>
                <ns3:wrapNone/>
                <ns3:docPr id="102" name="平行四边形 61"/>
                <ns3:cNvGraphicFramePr/>
                <ns4:graphic>
                  <ns4:graphicData uri="http://schemas.microsoft.com/office/word/2010/wordprocessingShape">
                    <ns5:wsp>
                      <ns5:cNvSpPr/>
                      <ns5:spPr>
                        <ns4:xfrm flipH="1">
                          <ns4:off x="2103120" y="2790825"/>
                          <ns4:ext cx="5003800" cy="58420"/>
                        </ns4:xfrm>
                        <ns4:prstGeom prst="parallelogram">
                          <ns4:avLst>
                            <ns4:gd name="adj" fmla="val 64130"/>
                          </ns4:avLst>
                        </ns4:prstGeom>
                        <ns4:solidFill>
                          <ns4:srgbClr val="53637C"/>
                        </ns4:solidFill>
                        <ns4:ln w="12700" cap="flat" cmpd="sng" algn="ctr">
                          <ns4:noFill/>
                          <ns4:prstDash val="solid"/>
                          <ns4:miter lim="800000"/>
                        </ns4:ln>
                        <ns4:effectLst/>
                      </ns5:spPr>
                      <ns5:txbx>
                        <w:txbxContent>
                          <w:p ns2:paraId="71576EB0">
                            <w:pPr>
                              <w:jc w:val="center"/>
                            </w:pPr>
                          </w:p>
                        </w:txbxContent>
                      </ns5:txbx>
                      <ns5:bodyPr rtlCol="0" anchor="ctr"/>
                    </ns5:wsp>
                  </ns4:graphicData>
                </ns4:graphic>
              </ns3:anchor>
            </w:drawing>
          </ns1:Choice>
          <ns1:Fallback>
            <w:pict>
              <ns6:shape id="平行四边形 61" ns7:spid="_x0000_s1026" ns7:spt="7" type="#_x0000_t7" style="position:absolute;left:0pt;flip:x;margin-left:75.6pt;margin-top:88.6pt;height:4.6pt;width:394pt;z-index:251682816;v-text-anchor:middle;mso-width-relative:page;mso-height-relative:page;" fillcolor="#53637C" filled="t" stroked="f" coordsize="21600,21600" ns7:gfxdata="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zlr8JdoAAAALAQAADwAAAAAAAAABACAAAAAiAAAAZHJzL2Rvd25y&#10;ZXYueG1sUEsBAhQAFAAAAAgAh07iQHTV4zk1AgAANQQAAA4AAAAAAAAAAQAgAAAAKQEAAGRycy9l&#10;Mm9Eb2MueG1sUEsFBgAAAAAGAAYAWQEAANAFAAAAAA==&#10;" adj="162">
                <ns6:fill on="t" focussize="0,0"/>
                <ns6:stroke on="f" weight="1pt" miterlimit="8" joinstyle="miter"/>
                <ns6:imagedata ns7:title=""/>
                <ns7:lock ns6:ext="edit" aspectratio="f"/>
                <ns6:textbox>
                  <w:txbxContent>
                    <w:p ns2:paraId="71576EB0">
                      <w:pPr>
                        <w:jc w:val="center"/>
                      </w:pPr>
                    </w:p>
                  </w:txbxContent>
                </ns6:textbox>
              </ns6:shape>
            </w:pict>
          </ns1:Fallback>
        </ns1:AlternateContent>
      </w:r>
      <w:r>
        <ns1:AlternateContent>
          <ns1:Choice Requires="wps">
            <w:drawing>
              <ns3:anchor distT="0" distB="0" distL="114300" distR="114300" simplePos="0" relativeHeight="251684864" behindDoc="0" locked="0" layoutInCell="1" allowOverlap="1">
                <ns3:simplePos x="0" y="0"/>
                <ns3:positionH relativeFrom="column">
                  <ns3:posOffset>-128270</ns3:posOffset>
                </ns3:positionH>
                <ns3:positionV relativeFrom="paragraph">
                  <ns3:posOffset>923290</ns3:posOffset>
                </ns3:positionV>
                <ns3:extent cx="1072515" cy="260350"/>
                <ns3:effectExtent l="0" t="0" r="13335" b="6350"/>
                <ns3:wrapNone/>
                <ns3:docPr id="99" name="梯形 26"/>
                <ns3:cNvGraphicFramePr/>
                <ns4:graphic>
                  <ns4:graphicData uri="http://schemas.microsoft.com/office/word/2010/wordprocessingShape">
                    <ns5:wsp>
                      <ns5:cNvSpPr/>
                      <ns5:spPr>
                        <ns4:xfrm>
                          <ns4:off x="1014730" y="2588895"/>
                          <ns4:ext cx="1072515" cy="260350"/>
                        </ns4:xfrm>
                        <ns4:prstGeom prst="trapezoid">
                          <ns4:avLst>
                            <ns4:gd name="adj" fmla="val 59620"/>
                          </ns4:avLst>
                        </ns4:prstGeom>
                        <ns4:solidFill>
                          <ns4:srgbClr val="53637C"/>
                        </ns4:solidFill>
                        <ns4:ln w="12700" cap="flat" cmpd="sng" algn="ctr">
                          <ns4:noFill/>
                          <ns4:prstDash val="solid"/>
                          <ns4:miter lim="800000"/>
                        </ns4:ln>
                        <ns4:effectLst/>
                      </ns5:spPr>
                      <ns5:txbx>
                        <w:txbxContent>
                          <w:p ns2:paraId="6BAF5DEE">
                            <w:pPr>
                              <w:jc w:val="center"/>
                            </w:pPr>
                          </w:p>
                        </w:txbxContent>
                      </ns5:txbx>
                      <ns5:bodyPr rtlCol="0" anchor="ctr"/>
                    </ns5:wsp>
                  </ns4:graphicData>
                </ns4:graphic>
              </ns3:anchor>
            </w:drawing>
          </ns1:Choice>
          <ns1:Fallback>
            <w:pict>
              <ns6:shape id="梯形 26" ns7:spid="_x0000_s1026" style="position:absolute;left:0pt;margin-left:-10.1pt;margin-top:72.7pt;height:20.5pt;width:84.45pt;z-index:251684864;v-text-anchor:middle;mso-width-relative:page;mso-height-relative:page;" fillcolor="#53637C" filled="t" stroked="f" coordsize="1072515,260350" ns7:gfxdata="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CqNhl72AAA&#10;AAsBAAAPAAAAAAAAAAEAIAAAACIAAABkcnMvZG93bnJldi54bWxQSwECFAAUAAAACACHTuJA247b&#10;Jx4CAAAeBAAADgAAAAAAAAABACAAAAAnAQAAZHJzL2Uyb0RvYy54bWxQSwUGAAAAAAYABgBZAQAA&#10;twUAAAAA&#10;" path="m0,260350l155220,0,917294,0,1072515,260350xe">
                <ns6:path textboxrect="0,0,1072515,260350" ns7:connectlocs="536257,0;77610,130175;536257,260350;994904,130175" ns7:connectangles="247,164,82,0"/>
                <ns6:fill on="t" focussize="0,0"/>
                <ns6:stroke on="f" weight="1pt" miterlimit="8" joinstyle="miter"/>
                <ns6:imagedata ns7:title=""/>
                <ns7:lock ns6:ext="edit" aspectratio="f"/>
                <ns6:textbox>
                  <w:txbxContent>
                    <w:p ns2:paraId="6BAF5DEE">
                      <w:pPr>
                        <w:jc w:val="center"/>
                      </w:pPr>
                    </w:p>
                  </w:txbxContent>
                </ns6:textbox>
              </ns6:shape>
            </w:pict>
          </ns1:Fallback>
        </ns1:AlternateContent>
      </w:r>
      <w:r>
        <ns1:AlternateContent>
          <ns1:Choice Requires="wps">
            <w:drawing>
              <ns3:anchor distT="0" distB="0" distL="114300" distR="114300" simplePos="0" relativeHeight="251678720" behindDoc="0" locked="0" layoutInCell="1" allowOverlap="1">
                <ns3:simplePos x="0" y="0"/>
                <ns3:positionH relativeFrom="column">
                  <ns3:posOffset>-513715</ns3:posOffset>
                </ns3:positionH>
                <ns3:positionV relativeFrom="paragraph">
                  <ns3:posOffset>19050</ns3:posOffset>
                </ns3:positionV>
                <ns3:extent cx="1584960" cy="726440"/>
                <ns3:effectExtent l="0" t="0" r="0" b="0"/>
                <ns3:wrapNone/>
                <ns3:docPr id="41" name="文本框 42"/>
                <ns3:cNvGraphicFramePr/>
                <ns4:graphic>
                  <ns4:graphicData uri="http://schemas.microsoft.com/office/word/2010/wordprocessingShape">
                    <ns5:wsp>
                      <ns5:cNvSpPr txBox="1"/>
                      <ns5:spPr>
                        <ns4:xfrm>
                          <ns4:off x="629285" y="1470025"/>
                          <ns4:ext cx="1584960" cy="726440"/>
                        </ns4:xfrm>
                        <ns4:prstGeom prst="rect">
                          <ns4:avLst/>
                        </ns4:prstGeom>
                        <ns4:noFill/>
                        <ns4:ln>
                          <ns4:noFill/>
                        </ns4:ln>
                      </ns5:spPr>
                      <ns5:txbx>
                        <w:txbxContent>
                          <w:p ns2:paraId="26E1C03D">
                            <w:pPr>
                              <w:pStyle w:val="4"/>
                              <w:spacing w:before="0" w:beforeAutospacing="0" w:after="0" w:afterAutospacing="0" w:line="500" w:lineRule="exact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18"/>
                                <w:szCs w:val="20"/>
                                <ns2:textFill>
                                  <ns2:solidFill>
                                    <ns2:schemeClr ns2:val="tx1">
                                      <ns2:lumMod ns2:val="75000"/>
                                      <ns2:lumOff ns2:val="25000"/>
                                    </ns2:schemeClr>
                                  </ns2:solidFill>
                                </ns2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18"/>
                                <w:szCs w:val="20"/>
                                <ns2:textFill>
                                  <ns2:solidFill>
                                    <ns2:schemeClr ns2:val="tx1">
                                      <ns2:lumMod ns2:val="75000"/>
                                      <ns2:lumOff ns2:val="25000"/>
                                    </ns2:schemeClr>
                                  </ns2:solidFill>
                                </ns2:textFill>
                              </w:rPr>
                              <w:t>年龄：待补充</w:t>
                            </w:r>
                          </w:p>
                          <w:p ns2:paraId="2645489E">
                            <w:pPr>
                              <w:pStyle w:val="4"/>
                              <w:spacing w:before="0" w:beforeAutospacing="0" w:after="0" w:afterAutospacing="0" w:line="500" w:lineRule="exact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18"/>
                                <w:szCs w:val="20"/>
                                <ns2:textFill>
                                  <ns2:solidFill>
                                    <ns2:schemeClr ns2:val="tx1">
                                      <ns2:lumMod ns2:val="75000"/>
                                      <ns2:lumOff ns2:val="25000"/>
                                    </ns2:schemeClr>
                                  </ns2:solidFill>
                                </ns2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18"/>
                                <w:szCs w:val="20"/>
                                <ns2:textFill>
                                  <ns2:solidFill>
                                    <ns2:schemeClr ns2:val="tx1">
                                      <ns2:lumMod ns2:val="75000"/>
                                      <ns2:lumOff ns2:val="25000"/>
                                    </ns2:schemeClr>
                                  </ns2:solidFill>
                                </ns2:textFill>
                              </w:rPr>
                              <w:t>电话：待补充</w:t>
                            </w:r>
                          </w:p>
                          <w:p ns2:paraId="29CB22A2">
                            <w:pPr>
                              <w:pStyle w:val="4"/>
                              <w:spacing w:before="0" w:beforeAutospacing="0" w:after="0" w:afterAutospacing="0" w:line="500" w:lineRule="exact"/>
                              <w:rPr>
                                <w:rFonts w:hint="eastAsia" w:ascii="微软雅黑" w:hAnsi="微软雅黑" w:eastAsia="微软雅黑"/>
                                <w:sz w:val="18"/>
                              </w:rPr>
                            </w:pPr>
                          </w:p>
                        </w:txbxContent>
                      </ns5:txbx>
                      <ns5:bodyPr wrap="square" rtlCol="0">
                        <ns4:spAutoFit/>
                      </ns5:bodyPr>
                    </ns5:wsp>
                  </ns4:graphicData>
                </ns4:graphic>
              </ns3:anchor>
            </w:drawing>
          </ns1:Choice>
          <ns1:Fallback>
            <w:pict>
              <ns6:shape id="文本框 42" ns7:spid="_x0000_s1026" ns7:spt="202" type="#_x0000_t202" style="position:absolute;left:0pt;margin-left:-40.45pt;margin-top:1.5pt;height:57.2pt;width:124.8pt;z-index:251678720;mso-width-relative:page;mso-height-relative:page;" filled="f" stroked="f" coordsize="21600,21600" ns7:gfxdata="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tCb5U1wAAAAkBAAAPAAAAAAAAAAEAIAAAACIAAABk&#10;cnMvZG93bnJldi54bWxQSwECFAAUAAAACACHTuJAm6aRR84BAACCAwAADgAAAAAAAAABACAAAAAm&#10;AQAAZHJzL2Uyb0RvYy54bWxQSwUGAAAAAAYABgBZAQAAZgUAAAAA&#10;">
                <ns6:fill on="f" focussize="0,0"/>
                <ns6:stroke on="f"/>
                <ns6:imagedata ns7:title=""/>
                <ns7:lock ns6:ext="edit" aspectratio="f"/>
                <ns6:textbox style="mso-fit-shape-to-text:t;">
                  <w:txbxContent>
                    <w:p ns2:paraId="26E1C03D">
                      <w:pPr>
                        <w:pStyle w:val="4"/>
                        <w:spacing w:before="0" w:beforeAutospacing="0" w:after="0" w:afterAutospacing="0" w:line="500" w:lineRule="exact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18"/>
                          <w:szCs w:val="20"/>
                          <ns2:textFill>
                            <ns2:solidFill>
                              <ns2:schemeClr ns2:val="tx1">
                                <ns2:lumMod ns2:val="75000"/>
                                <ns2:lumOff ns2:val="25000"/>
                              </ns2:schemeClr>
                            </ns2:solidFill>
                          </ns2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18"/>
                          <w:szCs w:val="20"/>
                          <ns2:textFill>
                            <ns2:solidFill>
                              <ns2:schemeClr ns2:val="tx1">
                                <ns2:lumMod ns2:val="75000"/>
                                <ns2:lumOff ns2:val="25000"/>
                              </ns2:schemeClr>
                            </ns2:solidFill>
                          </ns2:textFill>
                        </w:rPr>
                        <w:t>年龄：待补充</w:t>
                      </w:r>
                    </w:p>
                    <w:p ns2:paraId="2645489E">
                      <w:pPr>
                        <w:pStyle w:val="4"/>
                        <w:spacing w:before="0" w:beforeAutospacing="0" w:after="0" w:afterAutospacing="0" w:line="500" w:lineRule="exact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18"/>
                          <w:szCs w:val="20"/>
                          <ns2:textFill>
                            <ns2:solidFill>
                              <ns2:schemeClr ns2:val="tx1">
                                <ns2:lumMod ns2:val="75000"/>
                                <ns2:lumOff ns2:val="25000"/>
                              </ns2:schemeClr>
                            </ns2:solidFill>
                          </ns2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18"/>
                          <w:szCs w:val="20"/>
                          <ns2:textFill>
                            <ns2:solidFill>
                              <ns2:schemeClr ns2:val="tx1">
                                <ns2:lumMod ns2:val="75000"/>
                                <ns2:lumOff ns2:val="25000"/>
                              </ns2:schemeClr>
                            </ns2:solidFill>
                          </ns2:textFill>
                        </w:rPr>
                        <w:t>电话：待补充</w:t>
                      </w:r>
                    </w:p>
                    <w:p ns2:paraId="29CB22A2">
                      <w:pPr>
                        <w:pStyle w:val="4"/>
                        <w:spacing w:before="0" w:beforeAutospacing="0" w:after="0" w:afterAutospacing="0" w:line="500" w:lineRule="exact"/>
                        <w:rPr>
                          <w:rFonts w:hint="eastAsia" w:ascii="微软雅黑" w:hAnsi="微软雅黑" w:eastAsia="微软雅黑"/>
                          <w:sz w:val="18"/>
                        </w:rPr>
                      </w:pPr>
                    </w:p>
                  </w:txbxContent>
                </ns6:textbox>
              </ns6:shape>
            </w:pict>
          </ns1:Fallback>
        </ns1:AlternateContent>
      </w:r>
      <w:r>
        <ns1:AlternateContent>
          <ns1:Choice Requires="wps">
            <w:drawing>
              <ns3:anchor distT="0" distB="0" distL="114300" distR="114300" simplePos="0" relativeHeight="251681792" behindDoc="0" locked="0" layoutInCell="1" allowOverlap="1">
                <ns3:simplePos x="0" y="0"/>
                <ns3:positionH relativeFrom="column">
                  <ns3:posOffset>-673735</ns3:posOffset>
                </ns3:positionH>
                <ns3:positionV relativeFrom="paragraph">
                  <ns3:posOffset>737235</ns3:posOffset>
                </ns3:positionV>
                <ns3:extent cx="3780155" cy="0"/>
                <ns3:effectExtent l="0" t="0" r="0" b="0"/>
                <ns3:wrapNone/>
                <ns3:docPr id="104" name="直接连接符 104"/>
                <ns3:cNvGraphicFramePr/>
                <ns4:graphic>
                  <ns4:graphicData uri="http://schemas.microsoft.com/office/word/2010/wordprocessingShape">
                    <ns5:wsp>
                      <ns5:cNvCnPr/>
                      <ns5:spPr>
                        <ns4:xfrm>
                          <ns4:off x="469265" y="2188210"/>
                          <ns4:ext cx="3780155" cy="0"/>
                        </ns4:xfrm>
                        <ns4:prstGeom prst="line">
                          <ns4:avLst/>
                        </ns4:prstGeom>
                        <ns4:ln w="12700">
                          <ns4:solidFill>
                            <ns4:srgbClr val="53637C"/>
                          </ns4:solidFill>
                        </ns4:ln>
                      </ns5:spPr>
                      <ns5:style>
                        <ns4:lnRef idx="1">
                          <ns4:schemeClr val="accent1"/>
                        </ns4:lnRef>
                        <ns4:fillRef idx="0">
                          <ns4:schemeClr val="accent1"/>
                        </ns4:fillRef>
                        <ns4:effectRef idx="0">
                          <ns4:schemeClr val="accent1"/>
                        </ns4:effectRef>
                        <ns4:fontRef idx="minor">
                          <ns4:schemeClr val="tx1"/>
                        </ns4:fontRef>
                      </ns5:style>
                      <ns5:bodyPr/>
                    </ns5:wsp>
                  </ns4:graphicData>
                </ns4:graphic>
              </ns3:anchor>
            </w:drawing>
          </ns1:Choice>
          <ns1:Fallback>
            <w:pict>
              <ns6:line id="_x0000_s1026" ns7:spid="_x0000_s1026" ns7:spt="20" style="position:absolute;left:0pt;margin-left:-53.05pt;margin-top:58.05pt;height:0pt;width:297.65pt;z-index:251681792;mso-width-relative:page;mso-height-relative:page;" filled="f" stroked="t" coordsize="21600,21600" ns7:gfxdata="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An1RF72QAAAAwBAAAPAAAAAAAAAAEAIAAAACIAAABkcnMvZG93bnJldi54&#10;bWxQSwECFAAUAAAACACHTuJAenxV1vkBAADBAwAADgAAAAAAAAABACAAAAAoAQAAZHJzL2Uyb0Rv&#10;Yy54bWxQSwUGAAAAAAYABgBZAQAAkwUAAAAA&#10;">
                <ns6:fill on="f" focussize="0,0"/>
                <ns6:stroke weight="1pt" color="#53637C [3204]" miterlimit="8" joinstyle="miter"/>
                <ns6:imagedata ns7:title=""/>
                <ns7:lock ns6:ext="edit" aspectratio="f"/>
              </ns6:line>
            </w:pict>
          </ns1:Fallback>
        </ns1:AlternateContent>
      </w:r>
      <w:r>
        <ns1:AlternateContent>
          <ns1:Choice Requires="wps">
            <w:drawing>
              <ns3:anchor distT="0" distB="0" distL="114300" distR="114300" simplePos="0" relativeHeight="251680768" behindDoc="0" locked="0" layoutInCell="1" allowOverlap="1">
                <ns3:simplePos x="0" y="0"/>
                <ns3:positionH relativeFrom="column">
                  <ns3:posOffset>-673735</ns3:posOffset>
                </ns3:positionH>
                <ns3:positionV relativeFrom="paragraph">
                  <ns3:posOffset>431165</ns3:posOffset>
                </ns3:positionV>
                <ns3:extent cx="3780155" cy="0"/>
                <ns3:effectExtent l="0" t="0" r="0" b="0"/>
                <ns3:wrapNone/>
                <ns3:docPr id="103" name="直接连接符 103"/>
                <ns3:cNvGraphicFramePr/>
                <ns4:graphic>
                  <ns4:graphicData uri="http://schemas.microsoft.com/office/word/2010/wordprocessingShape">
                    <ns5:wsp>
                      <ns5:cNvCnPr/>
                      <ns5:spPr>
                        <ns4:xfrm>
                          <ns4:off x="469265" y="1882140"/>
                          <ns4:ext cx="3780155" cy="0"/>
                        </ns4:xfrm>
                        <ns4:prstGeom prst="line">
                          <ns4:avLst/>
                        </ns4:prstGeom>
                        <ns4:ln w="12700">
                          <ns4:solidFill>
                            <ns4:srgbClr val="53637C"/>
                          </ns4:solidFill>
                        </ns4:ln>
                      </ns5:spPr>
                      <ns5:style>
                        <ns4:lnRef idx="1">
                          <ns4:schemeClr val="accent1"/>
                        </ns4:lnRef>
                        <ns4:fillRef idx="0">
                          <ns4:schemeClr val="accent1"/>
                        </ns4:fillRef>
                        <ns4:effectRef idx="0">
                          <ns4:schemeClr val="accent1"/>
                        </ns4:effectRef>
                        <ns4:fontRef idx="minor">
                          <ns4:schemeClr val="tx1"/>
                        </ns4:fontRef>
                      </ns5:style>
                      <ns5:bodyPr/>
                    </ns5:wsp>
                  </ns4:graphicData>
                </ns4:graphic>
              </ns3:anchor>
            </w:drawing>
          </ns1:Choice>
          <ns1:Fallback>
            <w:pict>
              <ns6:line id="_x0000_s1026" ns7:spid="_x0000_s1026" ns7:spt="20" style="position:absolute;left:0pt;margin-left:-53.05pt;margin-top:33.95pt;height:0pt;width:297.65pt;z-index:251680768;mso-width-relative:page;mso-height-relative:page;" filled="f" stroked="t" coordsize="21600,21600" ns7:gfxdata="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P7VYH2QAAAAoBAAAPAAAAAAAAAAEAIAAAACIAAABkcnMvZG93bnJldi54&#10;bWxQSwECFAAUAAAACACHTuJAHkGievkBAADBAwAADgAAAAAAAAABACAAAAAoAQAAZHJzL2Uyb0Rv&#10;Yy54bWxQSwUGAAAAAAYABgBZAQAAkwUAAAAA&#10;">
                <ns6:fill on="f" focussize="0,0"/>
                <ns6:stroke weight="1pt" color="#53637C [3204]" miterlimit="8" joinstyle="miter"/>
                <ns6:imagedata ns7:title=""/>
                <ns7:lock ns6:ext="edit" aspectratio="f"/>
              </ns6:line>
            </w:pict>
          </ns1:Fallback>
        </ns1:AlternateContent>
      </w:r>
      <w:r>
        <ns1:AlternateContent>
          <ns1:Choice Requires="wps">
            <w:drawing>
              <ns3:anchor distT="0" distB="0" distL="114300" distR="114300" simplePos="0" relativeHeight="251679744" behindDoc="0" locked="0" layoutInCell="1" allowOverlap="1">
                <ns3:simplePos x="0" y="0"/>
                <ns3:positionH relativeFrom="column">
                  <ns3:posOffset>-673735</ns3:posOffset>
                </ns3:positionH>
                <ns3:positionV relativeFrom="paragraph">
                  <ns3:posOffset>88265</ns3:posOffset>
                </ns3:positionV>
                <ns3:extent cx="3780155" cy="0"/>
                <ns3:effectExtent l="0" t="0" r="0" b="0"/>
                <ns3:wrapNone/>
                <ns3:docPr id="94" name="直接连接符 94"/>
                <ns3:cNvGraphicFramePr/>
                <ns4:graphic>
                  <ns4:graphicData uri="http://schemas.microsoft.com/office/word/2010/wordprocessingShape">
                    <ns5:wsp>
                      <ns5:cNvCnPr/>
                      <ns5:spPr>
                        <ns4:xfrm>
                          <ns4:off x="469265" y="1539240"/>
                          <ns4:ext cx="3780155" cy="0"/>
                        </ns4:xfrm>
                        <ns4:prstGeom prst="line">
                          <ns4:avLst/>
                        </ns4:prstGeom>
                        <ns4:ln w="12700">
                          <ns4:solidFill>
                            <ns4:srgbClr val="53637C"/>
                          </ns4:solidFill>
                        </ns4:ln>
                      </ns5:spPr>
                      <ns5:style>
                        <ns4:lnRef idx="1">
                          <ns4:schemeClr val="accent1"/>
                        </ns4:lnRef>
                        <ns4:fillRef idx="0">
                          <ns4:schemeClr val="accent1"/>
                        </ns4:fillRef>
                        <ns4:effectRef idx="0">
                          <ns4:schemeClr val="accent1"/>
                        </ns4:effectRef>
                        <ns4:fontRef idx="minor">
                          <ns4:schemeClr val="tx1"/>
                        </ns4:fontRef>
                      </ns5:style>
                      <ns5:bodyPr/>
                    </ns5:wsp>
                  </ns4:graphicData>
                </ns4:graphic>
              </ns3:anchor>
            </w:drawing>
          </ns1:Choice>
          <ns1:Fallback>
            <w:pict>
              <ns6:line id="_x0000_s1026" ns7:spid="_x0000_s1026" ns7:spt="20" style="position:absolute;left:0pt;margin-left:-53.05pt;margin-top:6.95pt;height:0pt;width:297.65pt;z-index:251679744;mso-width-relative:page;mso-height-relative:page;" filled="f" stroked="t" coordsize="21600,21600" ns7:gfxdata="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dK1dY2QAAAAoBAAAPAAAAAAAAAAEAIAAAACIAAABkcnMvZG93bnJldi54bWxQ&#10;SwECFAAUAAAACACHTuJAmagEh/YBAAC/AwAADgAAAAAAAAABACAAAAAoAQAAZHJzL2Uyb0RvYy54&#10;bWxQSwUGAAAAAAYABgBZAQAAkAUAAAAA&#10;">
                <ns6:fill on="f" focussize="0,0"/>
                <ns6:stroke weight="1pt" color="#53637C [3204]" miterlimit="8" joinstyle="miter"/>
                <ns6:imagedata ns7:title=""/>
                <ns7:lock ns6:ext="edit" aspectratio="f"/>
              </ns6:line>
            </w:pict>
          </ns1:Fallback>
        </ns1:AlternateContent>
      </w:r>
      <w:r>
        <ns1:AlternateContent>
          <ns1:Choice Requires="wps">
            <w:drawing>
              <ns3:anchor distT="0" distB="0" distL="114300" distR="114300" simplePos="0" relativeHeight="251663360" behindDoc="0" locked="0" layoutInCell="1" allowOverlap="1">
                <ns3:simplePos x="0" y="0"/>
                <ns3:positionH relativeFrom="column">
                  <ns3:posOffset>-752475</ns3:posOffset>
                </ns3:positionH>
                <ns3:positionV relativeFrom="paragraph">
                  <ns3:posOffset>-172720</ns3:posOffset>
                </ns3:positionV>
                <ns3:extent cx="1865630" cy="263525"/>
                <ns3:effectExtent l="0" t="0" r="0" b="0"/>
                <ns3:wrapNone/>
                <ns3:docPr id="2" name="矩形 2"/>
                <ns3:cNvGraphicFramePr/>
                <ns4:graphic>
                  <ns4:graphicData uri="http://schemas.microsoft.com/office/word/2010/wordprocessingShape">
                    <ns5:wsp>
                      <ns5:cNvSpPr/>
                      <ns5:spPr>
                        <ns4:xfrm>
                          <ns4:off x="390525" y="1278255"/>
                          <ns4:ext cx="1865630" cy="263525"/>
                        </ns4:xfrm>
                        <ns4:prstGeom prst="rect">
                          <ns4:avLst/>
                        </ns4:prstGeom>
                        <ns4:noFill/>
                      </ns5:spPr>
                      <ns5:txbx>
                        <w:txbxContent>
                          <w:p ns2:paraId="1E720734">
                            <w:pPr>
                              <w:pStyle w:val="4"/>
                              <w:spacing w:before="0" w:beforeAutospacing="0" w:after="0" w:afterAutospacing="0" w:line="2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1"/>
                                <w:szCs w:val="21"/>
                                <ns2:textFill>
                                  <ns2:solidFill>
                                    <ns2:schemeClr ns2:val="tx1">
                                      <ns2:lumMod ns2:val="75000"/>
                                      <ns2:lumOff ns2:val="25000"/>
                                    </ns2:schemeClr>
                                  </ns2:solidFill>
                                </ns2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hAnsi="微软雅黑" w:eastAsia="微软雅黑" w:cs="Times New Roman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ns5:txbx>
                      <ns5:bodyPr wrap="square">
                        <ns4:noAutofit/>
                      </ns5:bodyPr>
                    </ns5:wsp>
                  </ns4:graphicData>
                </ns4:graphic>
              </ns3:anchor>
            </w:drawing>
          </ns1:Choice>
          <ns1:Fallback>
            <w:pict>
              <ns6:rect id="_x0000_s1026" ns7:spid="_x0000_s1026" ns7:spt="1" style="position:absolute;left:0pt;margin-left:-59.25pt;margin-top:-13.6pt;height:20.75pt;width:146.9pt;z-index:251663360;mso-width-relative:page;mso-height-relative:page;" filled="f" stroked="f" coordsize="21600,21600" ns7:gfxdata="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NPQyXTbAAAACwEAAA8AAAAAAAAAAQAgAAAAIgAAAGRycy9kb3ducmV2LnhtbFBLAQIUABQA&#10;AAAIAIdO4kBJVOQotAEAAFADAAAOAAAAAAAAAAEAIAAAACoBAABkcnMvZTJvRG9jLnhtbFBLBQYA&#10;AAAABgAGAFkBAABQBQAAAAA=&#10;">
                <ns6:fill on="f" focussize="0,0"/>
                <ns6:stroke on="f"/>
                <ns6:imagedata ns7:title=""/>
                <ns7:lock ns6:ext="edit" aspectratio="f"/>
                <ns6:textbox>
                  <w:txbxContent>
                    <w:p ns2:paraId="1E720734">
                      <w:pPr>
                        <w:pStyle w:val="4"/>
                        <w:spacing w:before="0" w:beforeAutospacing="0" w:after="0" w:afterAutospacing="0" w:line="28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ns2:textFill>
                            <ns2:solidFill>
                              <ns2:schemeClr ns2:val="tx1">
                                <ns2:lumMod ns2:val="75000"/>
                                <ns2:lumOff ns2:val="25000"/>
                              </ns2:schemeClr>
                            </ns2:solidFill>
                          </ns2:textFill>
                        </w:rPr>
                        <w:t xml:space="preserve"> </w:t>
                      </w:r>
                      <w:r>
                        <w:rPr>
                          <w:rFonts w:hint="eastAsia" w:hAnsi="微软雅黑" w:eastAsia="微软雅黑" w:cs="Times New Roman"/>
                          <w:color w:val="000000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ns6:textbox>
              </ns6:rect>
            </w:pict>
          </ns1:Fallback>
        </ns1:AlternateContent>
      </w:r>
      <w:r>
        <ns1:AlternateContent>
          <ns1:Choice Requires="wpg">
            <w:drawing>
              <ns3:anchor distT="0" distB="0" distL="114300" distR="114300" simplePos="0" relativeHeight="251674624" behindDoc="0" locked="0" layoutInCell="1" allowOverlap="1">
                <ns3:simplePos x="0" y="0"/>
                <ns3:positionH relativeFrom="column">
                  <ns3:posOffset>1099185</ns3:posOffset>
                </ns3:positionH>
                <ns3:positionV relativeFrom="paragraph">
                  <ns3:posOffset>518160</ns3:posOffset>
                </ns3:positionV>
                <ns3:extent cx="171450" cy="171450"/>
                <ns3:effectExtent l="0" t="0" r="0" b="0"/>
                <ns3:wrapNone/>
                <ns3:docPr id="63" name="组合 63"/>
                <ns3:cNvGraphicFramePr/>
                <ns4:graphic>
                  <ns4:graphicData uri="http://schemas.microsoft.com/office/word/2010/wordprocessingGroup">
                    <ns8:wgp>
                      <ns8:cNvGrpSpPr/>
                      <ns8:grpSpPr>
                        <ns4:xfrm>
                          <ns4:off x="0" y="0"/>
                          <ns4:ext cx="171450" cy="171450"/>
                          <ns4:chOff x="3622" y="3054"/>
                          <ns4:chExt cx="270" cy="270"/>
                        </ns4:xfrm>
                      </ns8:grpSpPr>
                      <ns5:wsp>
                        <ns5:cNvPr id="56" name="椭圆 4"/>
                        <ns5:cNvSpPr/>
                        <ns5:spPr>
                          <ns4:xfrm>
                            <ns4:off x="3622" y="3054"/>
                            <ns4:ext cx="270" cy="270"/>
                          </ns4:xfrm>
                          <ns4:prstGeom prst="ellipse">
                            <ns4:avLst/>
                          </ns4:prstGeom>
                          <ns4:solidFill>
                            <ns4:srgbClr val="53637C"/>
                          </ns4:solidFill>
                          <ns4:ln>
                            <ns4:noFill/>
                          </ns4:ln>
                        </ns5:spPr>
                        <ns5:style>
                          <ns4:lnRef idx="2">
                            <ns4:schemeClr val="accent1">
                              <ns4:shade val="50000"/>
                            </ns4:schemeClr>
                          </ns4:lnRef>
                          <ns4:fillRef idx="1">
                            <ns4:schemeClr val="accent1"/>
                          </ns4:fillRef>
                          <ns4:effectRef idx="0">
                            <ns4:schemeClr val="accent1"/>
                          </ns4:effectRef>
                          <ns4:fontRef idx="minor">
                            <ns4:schemeClr val="lt1"/>
                          </ns4:fontRef>
                        </ns5:style>
                        <ns5:txbx>
                          <w:txbxContent>
                            <w:p ns2:paraId="4D7A1B3B">
                              <w:pPr>
                                <w:jc w:val="center"/>
                              </w:pPr>
                            </w:p>
                          </w:txbxContent>
                        </ns5:txbx>
                        <ns5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ns4:noAutofit/>
                        </ns5:bodyPr>
                      </ns5:wsp>
                      <ns5:wsp>
                        <ns5:cNvPr id="324" name="信息"/>
                        <ns5:cNvSpPr/>
                        <ns5:spPr>
                          <ns4:xfrm>
                            <ns4:off x="3677" y="3135"/>
                            <ns4:ext cx="161" cy="108"/>
                          </ns4:xfrm>
                          <ns4:custGeom>
                            <ns4:avLst/>
                            <ns4:gdLst/>
                            <ns4:ahLst/>
                            <ns4:cxnLst/>
                            <ns4:rect l="l" t="t" r="r" b="b"/>
                            <ns4:pathLst>
                              <ns4:path w="4974795" h="3320682">
                                <ns4:moveTo>
                                  <ns4:pt x="1897867" y="1805825"/>
                                </ns4:moveTo>
                                <ns4:lnTo>
                                  <ns4:pt x="2485737" y="2315734"/>
                                </ns4:lnTo>
                                <ns4:lnTo>
                                  <ns4:pt x="3073607" y="1805825"/>
                                </ns4:lnTo>
                                <ns4:lnTo>
                                  <ns4:pt x="4820061" y="3320682"/>
                                </ns4:lnTo>
                                <ns4:lnTo>
                                  <ns4:pt x="151413" y="3320682"/>
                                </ns4:lnTo>
                                <ns4:close/>
                                <ns4:moveTo>
                                  <ns4:pt x="0" y="159634"/>
                                </ns4:moveTo>
                                <ns4:lnTo>
                                  <ns4:pt x="1788328" y="1710812"/>
                                </ns4:lnTo>
                                <ns4:lnTo>
                                  <ns4:pt x="0" y="3261996"/>
                                </ns4:lnTo>
                                <ns4:close/>
                                <ns4:moveTo>
                                  <ns4:pt x="4974795" y="156753"/>
                                </ns4:moveTo>
                                <ns4:lnTo>
                                  <ns4:pt x="4974795" y="3264872"/>
                                </ns4:lnTo>
                                <ns4:lnTo>
                                  <ns4:pt x="3183146" y="1710812"/>
                                </ns4:lnTo>
                                <ns4:close/>
                                <ns4:moveTo>
                                  <ns4:pt x="35040" y="0"/>
                                </ns4:moveTo>
                                <ns4:lnTo>
                                  <ns4:pt x="4936434" y="0"/>
                                </ns4:lnTo>
                                <ns4:lnTo>
                                  <ns4:pt x="2485737" y="2125709"/>
                                </ns4:lnTo>
                                <ns4:close/>
                              </ns4:path>
                            </ns4:pathLst>
                          </ns4:custGeom>
                          <ns4:solidFill>
                            <ns4:schemeClr val="bg1"/>
                          </ns4:solidFill>
                          <ns4:ln>
                            <ns4:noFill/>
                          </ns4:ln>
                        </ns5:spPr>
                        <ns5:style>
                          <ns4:lnRef idx="2">
                            <ns4:schemeClr val="accent1">
                              <ns4:shade val="50000"/>
                            </ns4:schemeClr>
                          </ns4:lnRef>
                          <ns4:fillRef idx="1">
                            <ns4:schemeClr val="accent1"/>
                          </ns4:fillRef>
                          <ns4:effectRef idx="0">
                            <ns4:schemeClr val="accent1"/>
                          </ns4:effectRef>
                          <ns4:fontRef idx="minor">
                            <ns4:schemeClr val="lt1"/>
                          </ns4:fontRef>
                        </ns5:style>
                        <ns5:txbx>
                          <w:txbxContent>
                            <w:p ns2:paraId="4C3A7603">
                              <w:pPr>
                                <w:jc w:val="center"/>
                              </w:pPr>
                            </w:p>
                          </w:txbxContent>
                        </ns5:txbx>
                        <ns5:bodyPr anchor="ctr"/>
                      </ns5:wsp>
                    </ns8:wgp>
                  </ns4:graphicData>
                </ns4:graphic>
              </ns3:anchor>
            </w:drawing>
          </ns1:Choice>
          <ns1:Fallback>
            <w:pict>
              <ns6:group id="_x0000_s1026" ns7:spid="_x0000_s1026" ns7:spt="203" style="position:absolute;left:0pt;margin-left:86.55pt;margin-top:40.8pt;height:13.5pt;width:13.5pt;z-index:251674624;mso-width-relative:page;mso-height-relative:page;" coordorigin="3622,3054" coordsize="270,270" ns7:gfxdata="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">
                <ns7:lock ns6:ext="edit" aspectratio="f"/>
                <ns6:shape id="椭圆 4" ns7:spid="_x0000_s1026" ns7:spt="3" type="#_x0000_t3" style="position:absolute;left:3622;top:3054;height:270;width:270;v-text-anchor:middle;" fillcolor="#53637C" filled="t" stroked="f" coordsize="21600,21600" ns7:gfxdata="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xlX7y8AAAA&#10;2wAAAA8AAAAAAAAAAQAgAAAAIgAAAGRycy9kb3ducmV2LnhtbFBLAQIUABQAAAAIAIdO4kAzLwWe&#10;OwAAADkAAAAQAAAAAAAAAAEAIAAAAAsBAABkcnMvc2hhcGV4bWwueG1sUEsFBgAAAAAGAAYAWwEA&#10;ALUDAAAAAA==&#10;">
                  <ns6:fill on="t" focussize="0,0"/>
                  <ns6:stroke on="f" weight="1pt" miterlimit="8" joinstyle="miter"/>
                  <ns6:imagedata ns7:title=""/>
                  <ns7:lock ns6:ext="edit" aspectratio="f"/>
                  <ns6:textbox>
                    <w:txbxContent>
                      <w:p ns2:paraId="4D7A1B3B">
                        <w:pPr>
                          <w:jc w:val="center"/>
                        </w:pPr>
                      </w:p>
                    </w:txbxContent>
                  </ns6:textbox>
                </ns6:shape>
                <ns6:shape id="信息" ns7:spid="_x0000_s1026" ns7:spt="100" style="position:absolute;left:3677;top:3135;height:108;width:161;v-text-anchor:middle;" fillcolor="#FFFFFF [3212]" filled="t" stroked="f" coordsize="4974795,3320682" ns7:gfxdata="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3+kW74A&#10;AADcAAAADwAAAAAAAAABACAAAAAiAAAAZHJzL2Rvd25yZXYueG1sUEsBAhQAFAAAAAgAh07iQDMv&#10;BZ47AAAAOQAAABAAAAAAAAAAAQAgAAAADQEAAGRycy9zaGFwZXhtbC54bWxQSwUGAAAAAAYABgBb&#10;AQAAtwMAAAAA&#10;" path="m1897867,1805825l2485737,2315734,3073607,1805825,4820061,3320682,151413,3320682xm0,159634l1788328,1710812,0,3261996xm4974795,156753l4974795,3264872,3183146,1710812xm35040,0l4936434,0,2485737,2125709xe">
                  <ns6:path textboxrect="0,0,4974795,3320682"/>
                  <ns6:fill on="t" focussize="0,0"/>
                  <ns6:stroke on="f" weight="1pt" miterlimit="8" joinstyle="miter"/>
                  <ns6:imagedata ns7:title=""/>
                  <ns7:lock ns6:ext="edit" aspectratio="f"/>
                  <ns6:textbox>
                    <w:txbxContent>
                      <w:p ns2:paraId="4C3A7603">
                        <w:pPr>
                          <w:jc w:val="center"/>
                        </w:pPr>
                      </w:p>
                    </w:txbxContent>
                  </ns6:textbox>
                </ns6:shape>
              </ns6:group>
            </w:pict>
          </ns1:Fallback>
        </ns1:AlternateContent>
      </w:r>
      <w:r>
        <ns1:AlternateContent>
          <ns1:Choice Requires="wpg">
            <w:drawing>
              <ns3:anchor distT="0" distB="0" distL="114300" distR="114300" simplePos="0" relativeHeight="251673600" behindDoc="0" locked="0" layoutInCell="1" allowOverlap="1">
                <ns3:simplePos x="0" y="0"/>
                <ns3:positionH relativeFrom="column">
                  <ns3:posOffset>1088390</ns3:posOffset>
                </ns3:positionH>
                <ns3:positionV relativeFrom="paragraph">
                  <ns3:posOffset>186055</ns3:posOffset>
                </ns3:positionV>
                <ns3:extent cx="171450" cy="171450"/>
                <ns3:effectExtent l="0" t="0" r="0" b="0"/>
                <ns3:wrapNone/>
                <ns3:docPr id="51" name="组合 51"/>
                <ns3:cNvGraphicFramePr/>
                <ns4:graphic>
                  <ns4:graphicData uri="http://schemas.microsoft.com/office/word/2010/wordprocessingGroup">
                    <ns8:wgp>
                      <ns8:cNvGrpSpPr/>
                      <ns8:grpSpPr>
                        <ns4:xfrm>
                          <ns4:off x="0" y="0"/>
                          <ns4:ext cx="171450" cy="171450"/>
                          <ns4:chOff x="3605" y="2531"/>
                          <ns4:chExt cx="270" cy="270"/>
                        </ns4:xfrm>
                      </ns8:grpSpPr>
                      <ns5:wsp>
                        <ns5:cNvPr id="49" name="椭圆 4"/>
                        <ns5:cNvSpPr/>
                        <ns5:spPr>
                          <ns4:xfrm>
                            <ns4:off x="3605" y="2531"/>
                            <ns4:ext cx="270" cy="270"/>
                          </ns4:xfrm>
                          <ns4:prstGeom prst="ellipse">
                            <ns4:avLst/>
                          </ns4:prstGeom>
                          <ns4:solidFill>
                            <ns4:srgbClr val="53637C"/>
                          </ns4:solidFill>
                          <ns4:ln>
                            <ns4:noFill/>
                          </ns4:ln>
                        </ns5:spPr>
                        <ns5:style>
                          <ns4:lnRef idx="2">
                            <ns4:schemeClr val="accent1">
                              <ns4:shade val="50000"/>
                            </ns4:schemeClr>
                          </ns4:lnRef>
                          <ns4:fillRef idx="1">
                            <ns4:schemeClr val="accent1"/>
                          </ns4:fillRef>
                          <ns4:effectRef idx="0">
                            <ns4:schemeClr val="accent1"/>
                          </ns4:effectRef>
                          <ns4:fontRef idx="minor">
                            <ns4:schemeClr val="lt1"/>
                          </ns4:fontRef>
                        </ns5:style>
                        <ns5:txbx>
                          <w:txbxContent>
                            <w:p ns2:paraId="762C344D">
                              <w:pPr>
                                <w:jc w:val="center"/>
                              </w:pPr>
                            </w:p>
                          </w:txbxContent>
                        </ns5:txbx>
                        <ns5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ns4:noAutofit/>
                        </ns5:bodyPr>
                      </ns5:wsp>
                      <ns5:wsp>
                        <ns5:cNvPr id="290" name="定位"/>
                        <ns5:cNvSpPr/>
                        <ns5:spPr>
                          <ns4:xfrm>
                            <ns4:off x="3689" y="2576"/>
                            <ns4:ext cx="102" cy="181"/>
                          </ns4:xfrm>
                          <ns4:custGeom>
                            <ns4:avLst/>
                            <ns4:gdLst/>
                            <ns4:ahLst/>
                            <ns4:cxnLst/>
                            <ns4:rect l="l" t="t" r="r" b="b"/>
                            <ns4:pathLst>
                              <ns4:path w="559792" h="955625">
                                <ns4:moveTo>
                                  <ns4:pt x="279896" y="194422"/>
                                </ns4:moveTo>
                                <ns4:cubicBezTo>
                                  <ns4:pt x="168660" y="194422"/>
                                  <ns4:pt x="78485" y="284596"/>
                                  <ns4:pt x="78485" y="395833"/>
                                </ns4:cubicBezTo>
                                <ns4:cubicBezTo>
                                  <ns4:pt x="78485" y="507069"/>
                                  <ns4:pt x="168660" y="597244"/>
                                  <ns4:pt x="279896" y="597244"/>
                                </ns4:cubicBezTo>
                                <ns4:cubicBezTo>
                                  <ns4:pt x="391133" y="597244"/>
                                  <ns4:pt x="481307" y="507069"/>
                                  <ns4:pt x="481307" y="395833"/>
                                </ns4:cubicBezTo>
                                <ns4:cubicBezTo>
                                  <ns4:pt x="481307" y="284596"/>
                                  <ns4:pt x="391133" y="194422"/>
                                  <ns4:pt x="279896" y="194422"/>
                                </ns4:cubicBezTo>
                                <ns4:close/>
                                <ns4:moveTo>
                                  <ns4:pt x="279896" y="0"/>
                                </ns4:moveTo>
                                <ns4:cubicBezTo>
                                  <ns4:pt x="381198" y="-1"/>
                                  <ns4:pt x="482501" y="38646"/>
                                  <ns4:pt x="559792" y="115937"/>
                                </ns4:cubicBezTo>
                                <ns4:cubicBezTo>
                                  <ns4:pt x="714375" y="270519"/>
                                  <ns4:pt x="714375" y="521146"/>
                                  <ns4:pt x="559792" y="675729"/>
                                </ns4:cubicBezTo>
                                <ns4:lnTo>
                                  <ns4:pt x="279896" y="955625"/>
                                </ns4:lnTo>
                                <ns4:lnTo>
                                  <ns4:pt x="0" y="675729"/>
                                </ns4:lnTo>
                                <ns4:cubicBezTo>
                                  <ns4:pt x="-154583" y="521146"/>
                                  <ns4:pt x="-154583" y="270519"/>
                                  <ns4:pt x="0" y="115937"/>
                                </ns4:cubicBezTo>
                                <ns4:cubicBezTo>
                                  <ns4:pt x="77291" y="38646"/>
                                  <ns4:pt x="178594" y="-1"/>
                                  <ns4:pt x="279896" y="0"/>
                                </ns4:cubicBezTo>
                                <ns4:close/>
                              </ns4:path>
                            </ns4:pathLst>
                          </ns4:custGeom>
                          <ns4:solidFill>
                            <ns4:schemeClr val="bg1"/>
                          </ns4:solidFill>
                          <ns4:ln>
                            <ns4:noFill/>
                          </ns4:ln>
                        </ns5:spPr>
                        <ns5:style>
                          <ns4:lnRef idx="2">
                            <ns4:schemeClr val="accent1">
                              <ns4:shade val="50000"/>
                            </ns4:schemeClr>
                          </ns4:lnRef>
                          <ns4:fillRef idx="1">
                            <ns4:schemeClr val="accent1"/>
                          </ns4:fillRef>
                          <ns4:effectRef idx="0">
                            <ns4:schemeClr val="accent1"/>
                          </ns4:effectRef>
                          <ns4:fontRef idx="minor">
                            <ns4:schemeClr val="lt1"/>
                          </ns4:fontRef>
                        </ns5:style>
                        <ns5:txbx>
                          <w:txbxContent>
                            <w:p ns2:paraId="4D959179">
                              <w:pPr>
                                <w:jc w:val="center"/>
                              </w:pPr>
                            </w:p>
                          </w:txbxContent>
                        </ns5:txbx>
                        <ns5:bodyPr lIns="91440" tIns="45720" rIns="91440" bIns="324000" anchor="ctr"/>
                      </ns5:wsp>
                    </ns8:wgp>
                  </ns4:graphicData>
                </ns4:graphic>
              </ns3:anchor>
            </w:drawing>
          </ns1:Choice>
          <ns1:Fallback>
            <w:pict>
              <ns6:group id="_x0000_s1026" ns7:spid="_x0000_s1026" ns7:spt="203" style="position:absolute;left:0pt;margin-left:85.7pt;margin-top:14.65pt;height:13.5pt;width:13.5pt;z-index:251673600;mso-width-relative:page;mso-height-relative:page;" coordorigin="3605,2531" coordsize="270,270" ns7:gfxdata="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">
                <ns7:lock ns6:ext="edit" aspectratio="f"/>
                <ns6:shape id="椭圆 4" ns7:spid="_x0000_s1026" ns7:spt="3" type="#_x0000_t3" style="position:absolute;left:3605;top:2531;height:270;width:270;v-text-anchor:middle;" fillcolor="#53637C" filled="t" stroked="f" coordsize="21600,21600" ns7:gfxdata="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I10TvQAA&#10;ANsAAAAPAAAAAAAAAAEAIAAAACIAAABkcnMvZG93bnJldi54bWxQSwECFAAUAAAACACHTuJAMy8F&#10;njsAAAA5AAAAEAAAAAAAAAABACAAAAAMAQAAZHJzL3NoYXBleG1sLnhtbFBLBQYAAAAABgAGAFsB&#10;AAC2AwAAAAA=&#10;">
                  <ns6:fill on="t" focussize="0,0"/>
                  <ns6:stroke on="f" weight="1pt" miterlimit="8" joinstyle="miter"/>
                  <ns6:imagedata ns7:title=""/>
                  <ns7:lock ns6:ext="edit" aspectratio="f"/>
                  <ns6:textbox>
                    <w:txbxContent>
                      <w:p ns2:paraId="762C344D">
                        <w:pPr>
                          <w:jc w:val="center"/>
                        </w:pPr>
                      </w:p>
                    </w:txbxContent>
                  </ns6:textbox>
                </ns6:shape>
                <ns6:shape id="定位" ns7:spid="_x0000_s1026" ns7:spt="100" style="position:absolute;left:3689;top:2576;height:181;width:102;v-text-anchor:middle;" fillcolor="#FFFFFF [3212]" filled="t" stroked="f" coordsize="559792,955625" ns7:gfxdata="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9mwpPugAAANwA&#10;AAAPAAAAAAAAAAEAIAAAACIAAABkcnMvZG93bnJldi54bWxQSwECFAAUAAAACACHTuJAMy8FnjsA&#10;AAA5AAAAEAAAAAAAAAABACAAAAAJAQAAZHJzL3NoYXBleG1sLnhtbFBLBQYAAAAABgAGAFsBAACz&#10;AwAAAAA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  <ns6:path textboxrect="0,0,559792,955625"/>
                  <ns6:fill on="t" focussize="0,0"/>
                  <ns6:stroke on="f" weight="1pt" miterlimit="8" joinstyle="miter"/>
                  <ns6:imagedata ns7:title=""/>
                  <ns7:lock ns6:ext="edit" aspectratio="f"/>
                  <ns6:textbox inset="2.54mm,1.27mm,2.54mm,9mm">
                    <w:txbxContent>
                      <w:p ns2:paraId="4D959179">
                        <w:pPr>
                          <w:jc w:val="center"/>
                        </w:pPr>
                      </w:p>
                    </w:txbxContent>
                  </ns6:textbox>
                </ns6:shape>
              </ns6:group>
            </w:pict>
          </ns1:Fallback>
        </ns1:AlternateContent>
      </w:r>
      <w:r>
        <ns1:AlternateContent>
          <ns1:Choice Requires="wpg">
            <w:drawing>
              <ns3:anchor distT="0" distB="0" distL="114300" distR="114300" simplePos="0" relativeHeight="251672576" behindDoc="0" locked="0" layoutInCell="1" allowOverlap="1">
                <ns3:simplePos x="0" y="0"/>
                <ns3:positionH relativeFrom="column">
                  <ns3:posOffset>-662940</ns3:posOffset>
                </ns3:positionH>
                <ns3:positionV relativeFrom="paragraph">
                  <ns3:posOffset>509905</ns3:posOffset>
                </ns3:positionV>
                <ns3:extent cx="171450" cy="171450"/>
                <ns3:effectExtent l="0" t="0" r="0" b="0"/>
                <ns3:wrapNone/>
                <ns3:docPr id="47" name="组合 47"/>
                <ns3:cNvGraphicFramePr/>
                <ns4:graphic>
                  <ns4:graphicData uri="http://schemas.microsoft.com/office/word/2010/wordprocessingGroup">
                    <ns8:wgp>
                      <ns8:cNvGrpSpPr/>
                      <ns8:grpSpPr>
                        <ns4:xfrm>
                          <ns4:off x="0" y="0"/>
                          <ns4:ext cx="171450" cy="171450"/>
                          <ns4:chOff x="847" y="3041"/>
                          <ns4:chExt cx="270" cy="270"/>
                        </ns4:xfrm>
                      </ns8:grpSpPr>
                      <ns5:wsp>
                        <ns5:cNvPr id="18" name="椭圆 4"/>
                        <ns5:cNvSpPr/>
                        <ns5:spPr>
                          <ns4:xfrm>
                            <ns4:off x="847" y="3041"/>
                            <ns4:ext cx="270" cy="270"/>
                          </ns4:xfrm>
                          <ns4:prstGeom prst="ellipse">
                            <ns4:avLst/>
                          </ns4:prstGeom>
                          <ns4:solidFill>
                            <ns4:srgbClr val="53637C"/>
                          </ns4:solidFill>
                          <ns4:ln>
                            <ns4:noFill/>
                          </ns4:ln>
                        </ns5:spPr>
                        <ns5:style>
                          <ns4:lnRef idx="2">
                            <ns4:schemeClr val="accent1">
                              <ns4:shade val="50000"/>
                            </ns4:schemeClr>
                          </ns4:lnRef>
                          <ns4:fillRef idx="1">
                            <ns4:schemeClr val="accent1"/>
                          </ns4:fillRef>
                          <ns4:effectRef idx="0">
                            <ns4:schemeClr val="accent1"/>
                          </ns4:effectRef>
                          <ns4:fontRef idx="minor">
                            <ns4:schemeClr val="lt1"/>
                          </ns4:fontRef>
                        </ns5:style>
                        <ns5:txbx>
                          <w:txbxContent>
                            <w:p ns2:paraId="17BF6287">
                              <w:pPr>
                                <w:jc w:val="center"/>
                              </w:pPr>
                            </w:p>
                          </w:txbxContent>
                        </ns5:txbx>
                        <ns5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ns4:noAutofit/>
                        </ns5:bodyPr>
                      </ns5:wsp>
                      <ns5:wsp>
                        <ns5:cNvPr id="46" name="手机"/>
                        <ns5:cNvSpPr/>
                        <ns5:spPr bwMode="auto">
                          <ns4:xfrm>
                            <ns4:off x="931" y="3091"/>
                            <ns4:ext cx="102" cy="170"/>
                          </ns4:xfrm>
                          <ns4:custGeom>
                            <ns4:avLst/>
                            <ns4:gdLst>
                              <ns4:gd name="T0" fmla="*/ 134485 w 2938"/>
                              <ns4:gd name="T1" fmla="*/ 2420 h 5511"/>
                              <ns4:gd name="T2" fmla="*/ 89887 w 2938"/>
                              <ns4:gd name="T3" fmla="*/ 15901 h 5511"/>
                              <ns4:gd name="T4" fmla="*/ 51858 w 2938"/>
                              <ns4:gd name="T5" fmla="*/ 41481 h 5511"/>
                              <ns4:gd name="T6" fmla="*/ 22817 w 2938"/>
                              <ns4:gd name="T7" fmla="*/ 77085 h 5511"/>
                              <ns4:gd name="T8" fmla="*/ 4840 w 2938"/>
                              <ns4:gd name="T9" fmla="*/ 119257 h 5511"/>
                              <ns4:gd name="T10" fmla="*/ 0 w 2938"/>
                              <ns4:gd name="T11" fmla="*/ 1746336 h 5511"/>
                              <ns4:gd name="T12" fmla="*/ 4840 w 2938"/>
                              <ns4:gd name="T13" fmla="*/ 1786089 h 5511"/>
                              <ns4:gd name="T14" fmla="*/ 22817 w 2938"/>
                              <ns4:gd name="T15" fmla="*/ 1828606 h 5511"/>
                              <ns4:gd name="T16" fmla="*/ 51858 w 2938"/>
                              <ns4:gd name="T17" fmla="*/ 1863865 h 5511"/>
                              <ns4:gd name="T18" fmla="*/ 89887 w 2938"/>
                              <ns4:gd name="T19" fmla="*/ 1889445 h 5511"/>
                              <ns4:gd name="T20" fmla="*/ 134485 w 2938"/>
                              <ns4:gd name="T21" fmla="*/ 1903272 h 5511"/>
                              <ns4:gd name="T22" fmla="*/ 864989 w 2938"/>
                              <ns4:gd name="T23" fmla="*/ 1905000 h 5511"/>
                              <ns4:gd name="T24" fmla="*/ 911316 w 2938"/>
                              <ns4:gd name="T25" fmla="*/ 1895667 h 5511"/>
                              <ns4:gd name="T26" fmla="*/ 952111 w 2938"/>
                              <ns4:gd name="T27" fmla="*/ 1873544 h 5511"/>
                              <ns4:gd name="T28" fmla="*/ 984263 w 2938"/>
                              <ns4:gd name="T29" fmla="*/ 1841396 h 5511"/>
                              <ns4:gd name="T30" fmla="*/ 1006043 w 2938"/>
                              <ns4:gd name="T31" fmla="*/ 1800953 h 5511"/>
                              <ns4:gd name="T32" fmla="*/ 1015377 w 2938"/>
                              <ns4:gd name="T33" fmla="*/ 1754633 h 5511"/>
                              <ns4:gd name="T34" fmla="*/ 1013994 w 2938"/>
                              <ns4:gd name="T35" fmla="*/ 134812 h 5511"/>
                              <ns4:gd name="T36" fmla="*/ 999820 w 2938"/>
                              <ns4:gd name="T37" fmla="*/ 90220 h 5511"/>
                              <ns4:gd name="T38" fmla="*/ 974237 w 2938"/>
                              <ns4:gd name="T39" fmla="*/ 52542 h 5511"/>
                              <ns4:gd name="T40" fmla="*/ 938973 w 2938"/>
                              <ns4:gd name="T41" fmla="*/ 23160 h 5511"/>
                              <ns4:gd name="T42" fmla="*/ 896450 w 2938"/>
                              <ns4:gd name="T43" fmla="*/ 5531 h 5511"/>
                              <ns4:gd name="T44" fmla="*/ 412789 w 2938"/>
                              <ns4:gd name="T45" fmla="*/ 127553 h 5511"/>
                              <ns4:gd name="T46" fmla="*/ 615380 w 2938"/>
                              <ns4:gd name="T47" fmla="*/ 129973 h 5511"/>
                              <ns4:gd name="T48" fmla="*/ 629209 w 2938"/>
                              <ns4:gd name="T49" fmla="*/ 141034 h 5511"/>
                              <ns4:gd name="T50" fmla="*/ 635086 w 2938"/>
                              <ns4:gd name="T51" fmla="*/ 159009 h 5511"/>
                              <ns4:gd name="T52" fmla="*/ 630938 w 2938"/>
                              <ns4:gd name="T53" fmla="*/ 174219 h 5511"/>
                              <ns4:gd name="T54" fmla="*/ 618146 w 2938"/>
                              <ns4:gd name="T55" fmla="*/ 187009 h 5511"/>
                              <ns4:gd name="T56" fmla="*/ 412789 w 2938"/>
                              <ns4:gd name="T57" fmla="*/ 190811 h 5511"/>
                              <ns4:gd name="T58" fmla="*/ 397577 w 2938"/>
                              <ns4:gd name="T59" fmla="*/ 187009 h 5511"/>
                              <ns4:gd name="T60" fmla="*/ 384440 w 2938"/>
                              <ns4:gd name="T61" fmla="*/ 174219 h 5511"/>
                              <ns4:gd name="T62" fmla="*/ 380637 w 2938"/>
                              <ns4:gd name="T63" fmla="*/ 159009 h 5511"/>
                              <ns4:gd name="T64" fmla="*/ 386168 w 2938"/>
                              <ns4:gd name="T65" fmla="*/ 141034 h 5511"/>
                              <ns4:gd name="T66" fmla="*/ 400343 w 2938"/>
                              <ns4:gd name="T67" fmla="*/ 129973 h 5511"/>
                              <ns4:gd name="T68" fmla="*/ 507516 w 2938"/>
                              <ns4:gd name="T69" fmla="*/ 1841742 h 5511"/>
                              <ns4:gd name="T70" fmla="*/ 479513 w 2938"/>
                              <ns4:gd name="T71" fmla="*/ 1837594 h 5511"/>
                              <ns4:gd name="T72" fmla="*/ 454275 w 2938"/>
                              <ns4:gd name="T73" fmla="*/ 1825495 h 5511"/>
                              <ns4:gd name="T74" fmla="*/ 434223 w 2938"/>
                              <ns4:gd name="T75" fmla="*/ 1806829 h 5511"/>
                              <ns4:gd name="T76" fmla="*/ 420049 w 2938"/>
                              <ns4:gd name="T77" fmla="*/ 1783323 h 5511"/>
                              <ns4:gd name="T78" fmla="*/ 413134 w 2938"/>
                              <ns4:gd name="T79" fmla="*/ 1756015 h 5511"/>
                              <ns4:gd name="T80" fmla="*/ 413826 w 2938"/>
                              <ns4:gd name="T81" fmla="*/ 1731818 h 5511"/>
                              <ns4:gd name="T82" fmla="*/ 422123 w 2938"/>
                              <ns4:gd name="T83" fmla="*/ 1704856 h 5511"/>
                              <ns4:gd name="T84" fmla="*/ 437335 w 2938"/>
                              <ns4:gd name="T85" fmla="*/ 1682387 h 5511"/>
                              <ns4:gd name="T86" fmla="*/ 458078 w 2938"/>
                              <ns4:gd name="T87" fmla="*/ 1665103 h 5511"/>
                              <ns4:gd name="T88" fmla="*/ 483661 w 2938"/>
                              <ns4:gd name="T89" fmla="*/ 1654042 h 5511"/>
                              <ns4:gd name="T90" fmla="*/ 507516 w 2938"/>
                              <ns4:gd name="T91" fmla="*/ 1651277 h 5511"/>
                              <ns4:gd name="T92" fmla="*/ 536210 w 2938"/>
                              <ns4:gd name="T93" fmla="*/ 1655425 h 5511"/>
                              <ns4:gd name="T94" fmla="*/ 561102 w 2938"/>
                              <ns4:gd name="T95" fmla="*/ 1667523 h 5511"/>
                              <ns4:gd name="T96" fmla="*/ 581154 w 2938"/>
                              <ns4:gd name="T97" fmla="*/ 1685498 h 5511"/>
                              <ns4:gd name="T98" fmla="*/ 595674 w 2938"/>
                              <ns4:gd name="T99" fmla="*/ 1709349 h 5511"/>
                              <ns4:gd name="T100" fmla="*/ 602589 w 2938"/>
                              <ns4:gd name="T101" fmla="*/ 1737003 h 5511"/>
                              <ns4:gd name="T102" fmla="*/ 601897 w 2938"/>
                              <ns4:gd name="T103" fmla="*/ 1761200 h 5511"/>
                              <ns4:gd name="T104" fmla="*/ 593600 w 2938"/>
                              <ns4:gd name="T105" fmla="*/ 1787817 h 5511"/>
                              <ns4:gd name="T106" fmla="*/ 578388 w 2938"/>
                              <ns4:gd name="T107" fmla="*/ 1810631 h 5511"/>
                              <ns4:gd name="T108" fmla="*/ 556954 w 2938"/>
                              <ns4:gd name="T109" fmla="*/ 1827915 h 5511"/>
                              <ns4:gd name="T110" fmla="*/ 531370 w 2938"/>
                              <ns4:gd name="T111" fmla="*/ 1838631 h 5511"/>
                              <ns4:gd name="T112" fmla="*/ 952456 w 2938"/>
                              <ns4:gd name="T113" fmla="*/ 1587673 h 5511"/>
                              <ns4:gd name="T114" fmla="*/ 0 60000 65536"/>
                              <ns4:gd name="T115" fmla="*/ 0 60000 65536"/>
                              <ns4:gd name="T116" fmla="*/ 0 60000 65536"/>
                              <ns4:gd name="T117" fmla="*/ 0 60000 65536"/>
                              <ns4:gd name="T118" fmla="*/ 0 60000 65536"/>
                              <ns4:gd name="T119" fmla="*/ 0 60000 65536"/>
                              <ns4:gd name="T120" fmla="*/ 0 60000 65536"/>
                              <ns4:gd name="T121" fmla="*/ 0 60000 65536"/>
                              <ns4:gd name="T122" fmla="*/ 0 60000 65536"/>
                              <ns4:gd name="T123" fmla="*/ 0 60000 65536"/>
                              <ns4:gd name="T124" fmla="*/ 0 60000 65536"/>
                              <ns4:gd name="T125" fmla="*/ 0 60000 65536"/>
                              <ns4:gd name="T126" fmla="*/ 0 60000 65536"/>
                              <ns4:gd name="T127" fmla="*/ 0 60000 65536"/>
                              <ns4:gd name="T128" fmla="*/ 0 60000 65536"/>
                              <ns4:gd name="T129" fmla="*/ 0 60000 65536"/>
                              <ns4:gd name="T130" fmla="*/ 0 60000 65536"/>
                              <ns4:gd name="T131" fmla="*/ 0 60000 65536"/>
                              <ns4:gd name="T132" fmla="*/ 0 60000 65536"/>
                              <ns4:gd name="T133" fmla="*/ 0 60000 65536"/>
                              <ns4:gd name="T134" fmla="*/ 0 60000 65536"/>
                              <ns4:gd name="T135" fmla="*/ 0 60000 65536"/>
                              <ns4:gd name="T136" fmla="*/ 0 60000 65536"/>
                              <ns4:gd name="T137" fmla="*/ 0 60000 65536"/>
                              <ns4:gd name="T138" fmla="*/ 0 60000 65536"/>
                              <ns4:gd name="T139" fmla="*/ 0 60000 65536"/>
                              <ns4:gd name="T140" fmla="*/ 0 60000 65536"/>
                              <ns4:gd name="T141" fmla="*/ 0 60000 65536"/>
                              <ns4:gd name="T142" fmla="*/ 0 60000 65536"/>
                              <ns4:gd name="T143" fmla="*/ 0 60000 65536"/>
                              <ns4:gd name="T144" fmla="*/ 0 60000 65536"/>
                              <ns4:gd name="T145" fmla="*/ 0 60000 65536"/>
                              <ns4:gd name="T146" fmla="*/ 0 60000 65536"/>
                              <ns4:gd name="T147" fmla="*/ 0 60000 65536"/>
                              <ns4:gd name="T148" fmla="*/ 0 60000 65536"/>
                              <ns4:gd name="T149" fmla="*/ 0 60000 65536"/>
                              <ns4:gd name="T150" fmla="*/ 0 60000 65536"/>
                              <ns4:gd name="T151" fmla="*/ 0 60000 65536"/>
                              <ns4:gd name="T152" fmla="*/ 0 60000 65536"/>
                              <ns4:gd name="T153" fmla="*/ 0 60000 65536"/>
                              <ns4:gd name="T154" fmla="*/ 0 60000 65536"/>
                              <ns4:gd name="T155" fmla="*/ 0 60000 65536"/>
                              <ns4:gd name="T156" fmla="*/ 0 60000 65536"/>
                              <ns4:gd name="T157" fmla="*/ 0 60000 65536"/>
                              <ns4:gd name="T158" fmla="*/ 0 60000 65536"/>
                              <ns4:gd name="T159" fmla="*/ 0 60000 65536"/>
                              <ns4:gd name="T160" fmla="*/ 0 60000 65536"/>
                              <ns4:gd name="T161" fmla="*/ 0 60000 65536"/>
                              <ns4:gd name="T162" fmla="*/ 0 60000 65536"/>
                              <ns4:gd name="T163" fmla="*/ 0 60000 65536"/>
                              <ns4:gd name="T164" fmla="*/ 0 60000 65536"/>
                              <ns4:gd name="T165" fmla="*/ 0 60000 65536"/>
                              <ns4:gd name="T166" fmla="*/ 0 60000 65536"/>
                              <ns4:gd name="T167" fmla="*/ 0 60000 65536"/>
                              <ns4:gd name="T168" fmla="*/ 0 60000 65536"/>
                              <ns4:gd name="T169" fmla="*/ 0 60000 65536"/>
                              <ns4:gd name="T170" fmla="*/ 0 60000 65536"/>
                            </ns4:gdLst>
                            <ns4:ahLst/>
                            <ns4:cxnLst>
                              <ns4:cxn ang="T114">
                                <ns4:pos x="T0" y="T1"/>
                              </ns4:cxn>
                              <ns4:cxn ang="T115">
                                <ns4:pos x="T2" y="T3"/>
                              </ns4:cxn>
                              <ns4:cxn ang="T116">
                                <ns4:pos x="T4" y="T5"/>
                              </ns4:cxn>
                              <ns4:cxn ang="T117">
                                <ns4:pos x="T6" y="T7"/>
                              </ns4:cxn>
                              <ns4:cxn ang="T118">
                                <ns4:pos x="T8" y="T9"/>
                              </ns4:cxn>
                              <ns4:cxn ang="T119">
                                <ns4:pos x="T10" y="T11"/>
                              </ns4:cxn>
                              <ns4:cxn ang="T120">
                                <ns4:pos x="T12" y="T13"/>
                              </ns4:cxn>
                              <ns4:cxn ang="T121">
                                <ns4:pos x="T14" y="T15"/>
                              </ns4:cxn>
                              <ns4:cxn ang="T122">
                                <ns4:pos x="T16" y="T17"/>
                              </ns4:cxn>
                              <ns4:cxn ang="T123">
                                <ns4:pos x="T18" y="T19"/>
                              </ns4:cxn>
                              <ns4:cxn ang="T124">
                                <ns4:pos x="T20" y="T21"/>
                              </ns4:cxn>
                              <ns4:cxn ang="T125">
                                <ns4:pos x="T22" y="T23"/>
                              </ns4:cxn>
                              <ns4:cxn ang="T126">
                                <ns4:pos x="T24" y="T25"/>
                              </ns4:cxn>
                              <ns4:cxn ang="T127">
                                <ns4:pos x="T26" y="T27"/>
                              </ns4:cxn>
                              <ns4:cxn ang="T128">
                                <ns4:pos x="T28" y="T29"/>
                              </ns4:cxn>
                              <ns4:cxn ang="T129">
                                <ns4:pos x="T30" y="T31"/>
                              </ns4:cxn>
                              <ns4:cxn ang="T130">
                                <ns4:pos x="T32" y="T33"/>
                              </ns4:cxn>
                              <ns4:cxn ang="T131">
                                <ns4:pos x="T34" y="T35"/>
                              </ns4:cxn>
                              <ns4:cxn ang="T132">
                                <ns4:pos x="T36" y="T37"/>
                              </ns4:cxn>
                              <ns4:cxn ang="T133">
                                <ns4:pos x="T38" y="T39"/>
                              </ns4:cxn>
                              <ns4:cxn ang="T134">
                                <ns4:pos x="T40" y="T41"/>
                              </ns4:cxn>
                              <ns4:cxn ang="T135">
                                <ns4:pos x="T42" y="T43"/>
                              </ns4:cxn>
                              <ns4:cxn ang="T136">
                                <ns4:pos x="T44" y="T45"/>
                              </ns4:cxn>
                              <ns4:cxn ang="T137">
                                <ns4:pos x="T46" y="T47"/>
                              </ns4:cxn>
                              <ns4:cxn ang="T138">
                                <ns4:pos x="T48" y="T49"/>
                              </ns4:cxn>
                              <ns4:cxn ang="T139">
                                <ns4:pos x="T50" y="T51"/>
                              </ns4:cxn>
                              <ns4:cxn ang="T140">
                                <ns4:pos x="T52" y="T53"/>
                              </ns4:cxn>
                              <ns4:cxn ang="T141">
                                <ns4:pos x="T54" y="T55"/>
                              </ns4:cxn>
                              <ns4:cxn ang="T142">
                                <ns4:pos x="T56" y="T57"/>
                              </ns4:cxn>
                              <ns4:cxn ang="T143">
                                <ns4:pos x="T58" y="T59"/>
                              </ns4:cxn>
                              <ns4:cxn ang="T144">
                                <ns4:pos x="T60" y="T61"/>
                              </ns4:cxn>
                              <ns4:cxn ang="T145">
                                <ns4:pos x="T62" y="T63"/>
                              </ns4:cxn>
                              <ns4:cxn ang="T146">
                                <ns4:pos x="T64" y="T65"/>
                              </ns4:cxn>
                              <ns4:cxn ang="T147">
                                <ns4:pos x="T66" y="T67"/>
                              </ns4:cxn>
                              <ns4:cxn ang="T148">
                                <ns4:pos x="T68" y="T69"/>
                              </ns4:cxn>
                              <ns4:cxn ang="T149">
                                <ns4:pos x="T70" y="T71"/>
                              </ns4:cxn>
                              <ns4:cxn ang="T150">
                                <ns4:pos x="T72" y="T73"/>
                              </ns4:cxn>
                              <ns4:cxn ang="T151">
                                <ns4:pos x="T74" y="T75"/>
                              </ns4:cxn>
                              <ns4:cxn ang="T152">
                                <ns4:pos x="T76" y="T77"/>
                              </ns4:cxn>
                              <ns4:cxn ang="T153">
                                <ns4:pos x="T78" y="T79"/>
                              </ns4:cxn>
                              <ns4:cxn ang="T154">
                                <ns4:pos x="T80" y="T81"/>
                              </ns4:cxn>
                              <ns4:cxn ang="T155">
                                <ns4:pos x="T82" y="T83"/>
                              </ns4:cxn>
                              <ns4:cxn ang="T156">
                                <ns4:pos x="T84" y="T85"/>
                              </ns4:cxn>
                              <ns4:cxn ang="T157">
                                <ns4:pos x="T86" y="T87"/>
                              </ns4:cxn>
                              <ns4:cxn ang="T158">
                                <ns4:pos x="T88" y="T89"/>
                              </ns4:cxn>
                              <ns4:cxn ang="T159">
                                <ns4:pos x="T90" y="T91"/>
                              </ns4:cxn>
                              <ns4:cxn ang="T160">
                                <ns4:pos x="T92" y="T93"/>
                              </ns4:cxn>
                              <ns4:cxn ang="T161">
                                <ns4:pos x="T94" y="T95"/>
                              </ns4:cxn>
                              <ns4:cxn ang="T162">
                                <ns4:pos x="T96" y="T97"/>
                              </ns4:cxn>
                              <ns4:cxn ang="T163">
                                <ns4:pos x="T98" y="T99"/>
                              </ns4:cxn>
                              <ns4:cxn ang="T164">
                                <ns4:pos x="T100" y="T101"/>
                              </ns4:cxn>
                              <ns4:cxn ang="T165">
                                <ns4:pos x="T102" y="T103"/>
                              </ns4:cxn>
                              <ns4:cxn ang="T166">
                                <ns4:pos x="T104" y="T105"/>
                              </ns4:cxn>
                              <ns4:cxn ang="T167">
                                <ns4:pos x="T106" y="T107"/>
                              </ns4:cxn>
                              <ns4:cxn ang="T168">
                                <ns4:pos x="T108" y="T109"/>
                              </ns4:cxn>
                              <ns4:cxn ang="T169">
                                <ns4:pos x="T110" y="T111"/>
                              </ns4:cxn>
                              <ns4:cxn ang="T170">
                                <ns4:pos x="T112" y="T113"/>
                              </ns4:cxn>
                            </ns4:cxnLst>
                            <ns4:rect l="0" t="0" r="r" b="b"/>
                            <ns4:pathLst>
                              <ns4:path w="2938" h="5511">
                                <ns4:moveTo>
                                  <ns4:pt x="2479" y="0"/>
                                </ns4:moveTo>
                                <ns4:lnTo>
                                  <ns4:pt x="458" y="0"/>
                                </ns4:lnTo>
                                <ns4:lnTo>
                                  <ns4:pt x="435" y="1"/>
                                </ns4:lnTo>
                                <ns4:lnTo>
                                  <ns4:pt x="412" y="3"/>
                                </ns4:lnTo>
                                <ns4:lnTo>
                                  <ns4:pt x="389" y="7"/>
                                </ns4:lnTo>
                                <ns4:lnTo>
                                  <ns4:pt x="366" y="11"/>
                                </ns4:lnTo>
                                <ns4:lnTo>
                                  <ns4:pt x="345" y="16"/>
                                </ns4:lnTo>
                                <ns4:lnTo>
                                  <ns4:pt x="322" y="22"/>
                                </ns4:lnTo>
                                <ns4:lnTo>
                                  <ns4:pt x="301" y="29"/>
                                </ns4:lnTo>
                                <ns4:lnTo>
                                  <ns4:pt x="281" y="37"/>
                                </ns4:lnTo>
                                <ns4:lnTo>
                                  <ns4:pt x="260" y="46"/>
                                </ns4:lnTo>
                                <ns4:lnTo>
                                  <ns4:pt x="240" y="56"/>
                                </ns4:lnTo>
                                <ns4:lnTo>
                                  <ns4:pt x="221" y="67"/>
                                </ns4:lnTo>
                                <ns4:lnTo>
                                  <ns4:pt x="203" y="80"/>
                                </ns4:lnTo>
                                <ns4:lnTo>
                                  <ns4:pt x="184" y="93"/>
                                </ns4:lnTo>
                                <ns4:lnTo>
                                  <ns4:pt x="167" y="106"/>
                                </ns4:lnTo>
                                <ns4:lnTo>
                                  <ns4:pt x="150" y="120"/>
                                </ns4:lnTo>
                                <ns4:lnTo>
                                  <ns4:pt x="135" y="135"/>
                                </ns4:lnTo>
                                <ns4:lnTo>
                                  <ns4:pt x="119" y="152"/>
                                </ns4:lnTo>
                                <ns4:lnTo>
                                  <ns4:pt x="104" y="169"/>
                                </ns4:lnTo>
                                <ns4:lnTo>
                                  <ns4:pt x="91" y="186"/>
                                </ns4:lnTo>
                                <ns4:lnTo>
                                  <ns4:pt x="78" y="203"/>
                                </ns4:lnTo>
                                <ns4:lnTo>
                                  <ns4:pt x="66" y="223"/>
                                </ns4:lnTo>
                                <ns4:lnTo>
                                  <ns4:pt x="55" y="242"/>
                                </ns4:lnTo>
                                <ns4:lnTo>
                                  <ns4:pt x="45" y="261"/>
                                </ns4:lnTo>
                                <ns4:lnTo>
                                  <ns4:pt x="35" y="281"/>
                                </ns4:lnTo>
                                <ns4:lnTo>
                                  <ns4:pt x="27" y="303"/>
                                </ns4:lnTo>
                                <ns4:lnTo>
                                  <ns4:pt x="20" y="324"/>
                                </ns4:lnTo>
                                <ns4:lnTo>
                                  <ns4:pt x="14" y="345"/>
                                </ns4:lnTo>
                                <ns4:lnTo>
                                  <ns4:pt x="9" y="368"/>
                                </ns4:lnTo>
                                <ns4:lnTo>
                                  <ns4:pt x="5" y="390"/>
                                </ns4:lnTo>
                                <ns4:lnTo>
                                  <ns4:pt x="2" y="413"/>
                                </ns4:lnTo>
                                <ns4:lnTo>
                                  <ns4:pt x="0" y="437"/>
                                </ns4:lnTo>
                                <ns4:lnTo>
                                  <ns4:pt x="0" y="460"/>
                                </ns4:lnTo>
                                <ns4:lnTo>
                                  <ns4:pt x="0" y="5052"/>
                                </ns4:lnTo>
                                <ns4:lnTo>
                                  <ns4:pt x="0" y="5076"/>
                                </ns4:lnTo>
                                <ns4:lnTo>
                                  <ns4:pt x="2" y="5099"/>
                                </ns4:lnTo>
                                <ns4:lnTo>
                                  <ns4:pt x="5" y="5122"/>
                                </ns4:lnTo>
                                <ns4:lnTo>
                                  <ns4:pt x="9" y="5144"/>
                                </ns4:lnTo>
                                <ns4:lnTo>
                                  <ns4:pt x="14" y="5167"/>
                                </ns4:lnTo>
                                <ns4:lnTo>
                                  <ns4:pt x="20" y="5189"/>
                                </ns4:lnTo>
                                <ns4:lnTo>
                                  <ns4:pt x="27" y="5210"/>
                                </ns4:lnTo>
                                <ns4:lnTo>
                                  <ns4:pt x="35" y="5230"/>
                                </ns4:lnTo>
                                <ns4:lnTo>
                                  <ns4:pt x="45" y="5251"/>
                                </ns4:lnTo>
                                <ns4:lnTo>
                                  <ns4:pt x="55" y="5271"/>
                                </ns4:lnTo>
                                <ns4:lnTo>
                                  <ns4:pt x="66" y="5290"/>
                                </ns4:lnTo>
                                <ns4:lnTo>
                                  <ns4:pt x="78" y="5309"/>
                                </ns4:lnTo>
                                <ns4:lnTo>
                                  <ns4:pt x="91" y="5327"/>
                                </ns4:lnTo>
                                <ns4:lnTo>
                                  <ns4:pt x="104" y="5344"/>
                                </ns4:lnTo>
                                <ns4:lnTo>
                                  <ns4:pt x="119" y="5360"/>
                                </ns4:lnTo>
                                <ns4:lnTo>
                                  <ns4:pt x="135" y="5377"/>
                                </ns4:lnTo>
                                <ns4:lnTo>
                                  <ns4:pt x="150" y="5392"/>
                                </ns4:lnTo>
                                <ns4:lnTo>
                                  <ns4:pt x="167" y="5406"/>
                                </ns4:lnTo>
                                <ns4:lnTo>
                                  <ns4:pt x="184" y="5420"/>
                                </ns4:lnTo>
                                <ns4:lnTo>
                                  <ns4:pt x="203" y="5433"/>
                                </ns4:lnTo>
                                <ns4:lnTo>
                                  <ns4:pt x="221" y="5445"/>
                                </ns4:lnTo>
                                <ns4:lnTo>
                                  <ns4:pt x="240" y="5456"/>
                                </ns4:lnTo>
                                <ns4:lnTo>
                                  <ns4:pt x="260" y="5466"/>
                                </ns4:lnTo>
                                <ns4:lnTo>
                                  <ns4:pt x="281" y="5475"/>
                                </ns4:lnTo>
                                <ns4:lnTo>
                                  <ns4:pt x="301" y="5484"/>
                                </ns4:lnTo>
                                <ns4:lnTo>
                                  <ns4:pt x="322" y="5491"/>
                                </ns4:lnTo>
                                <ns4:lnTo>
                                  <ns4:pt x="345" y="5497"/>
                                </ns4:lnTo>
                                <ns4:lnTo>
                                  <ns4:pt x="366" y="5502"/>
                                </ns4:lnTo>
                                <ns4:lnTo>
                                  <ns4:pt x="389" y="5506"/>
                                </ns4:lnTo>
                                <ns4:lnTo>
                                  <ns4:pt x="412" y="5509"/>
                                </ns4:lnTo>
                                <ns4:lnTo>
                                  <ns4:pt x="435" y="5511"/>
                                </ns4:lnTo>
                                <ns4:lnTo>
                                  <ns4:pt x="458" y="5511"/>
                                </ns4:lnTo>
                                <ns4:lnTo>
                                  <ns4:pt x="2479" y="5511"/>
                                </ns4:lnTo>
                                <ns4:lnTo>
                                  <ns4:pt x="2502" y="5511"/>
                                </ns4:lnTo>
                                <ns4:lnTo>
                                  <ns4:pt x="2525" y="5509"/>
                                </ns4:lnTo>
                                <ns4:lnTo>
                                  <ns4:pt x="2549" y="5506"/>
                                </ns4:lnTo>
                                <ns4:lnTo>
                                  <ns4:pt x="2571" y="5502"/>
                                </ns4:lnTo>
                                <ns4:lnTo>
                                  <ns4:pt x="2593" y="5497"/>
                                </ns4:lnTo>
                                <ns4:lnTo>
                                  <ns4:pt x="2615" y="5491"/>
                                </ns4:lnTo>
                                <ns4:lnTo>
                                  <ns4:pt x="2636" y="5484"/>
                                </ns4:lnTo>
                                <ns4:lnTo>
                                  <ns4:pt x="2657" y="5475"/>
                                </ns4:lnTo>
                                <ns4:lnTo>
                                  <ns4:pt x="2677" y="5466"/>
                                </ns4:lnTo>
                                <ns4:lnTo>
                                  <ns4:pt x="2698" y="5456"/>
                                </ns4:lnTo>
                                <ns4:lnTo>
                                  <ns4:pt x="2716" y="5445"/>
                                </ns4:lnTo>
                                <ns4:lnTo>
                                  <ns4:pt x="2735" y="5433"/>
                                </ns4:lnTo>
                                <ns4:lnTo>
                                  <ns4:pt x="2754" y="5420"/>
                                </ns4:lnTo>
                                <ns4:lnTo>
                                  <ns4:pt x="2771" y="5406"/>
                                </ns4:lnTo>
                                <ns4:lnTo>
                                  <ns4:pt x="2787" y="5392"/>
                                </ns4:lnTo>
                                <ns4:lnTo>
                                  <ns4:pt x="2803" y="5377"/>
                                </ns4:lnTo>
                                <ns4:lnTo>
                                  <ns4:pt x="2818" y="5360"/>
                                </ns4:lnTo>
                                <ns4:lnTo>
                                  <ns4:pt x="2833" y="5344"/>
                                </ns4:lnTo>
                                <ns4:lnTo>
                                  <ns4:pt x="2847" y="5327"/>
                                </ns4:lnTo>
                                <ns4:lnTo>
                                  <ns4:pt x="2859" y="5309"/>
                                </ns4:lnTo>
                                <ns4:lnTo>
                                  <ns4:pt x="2871" y="5290"/>
                                </ns4:lnTo>
                                <ns4:lnTo>
                                  <ns4:pt x="2882" y="5271"/>
                                </ns4:lnTo>
                                <ns4:lnTo>
                                  <ns4:pt x="2892" y="5251"/>
                                </ns4:lnTo>
                                <ns4:lnTo>
                                  <ns4:pt x="2902" y="5230"/>
                                </ns4:lnTo>
                                <ns4:lnTo>
                                  <ns4:pt x="2910" y="5210"/>
                                </ns4:lnTo>
                                <ns4:lnTo>
                                  <ns4:pt x="2918" y="5189"/>
                                </ns4:lnTo>
                                <ns4:lnTo>
                                  <ns4:pt x="2924" y="5167"/>
                                </ns4:lnTo>
                                <ns4:lnTo>
                                  <ns4:pt x="2929" y="5144"/>
                                </ns4:lnTo>
                                <ns4:lnTo>
                                  <ns4:pt x="2933" y="5122"/>
                                </ns4:lnTo>
                                <ns4:lnTo>
                                  <ns4:pt x="2936" y="5099"/>
                                </ns4:lnTo>
                                <ns4:lnTo>
                                  <ns4:pt x="2937" y="5076"/>
                                </ns4:lnTo>
                                <ns4:lnTo>
                                  <ns4:pt x="2938" y="5052"/>
                                </ns4:lnTo>
                                <ns4:lnTo>
                                  <ns4:pt x="2938" y="460"/>
                                </ns4:lnTo>
                                <ns4:lnTo>
                                  <ns4:pt x="2937" y="437"/>
                                </ns4:lnTo>
                                <ns4:lnTo>
                                  <ns4:pt x="2936" y="413"/>
                                </ns4:lnTo>
                                <ns4:lnTo>
                                  <ns4:pt x="2933" y="390"/>
                                </ns4:lnTo>
                                <ns4:lnTo>
                                  <ns4:pt x="2929" y="368"/>
                                </ns4:lnTo>
                                <ns4:lnTo>
                                  <ns4:pt x="2924" y="345"/>
                                </ns4:lnTo>
                                <ns4:lnTo>
                                  <ns4:pt x="2918" y="324"/>
                                </ns4:lnTo>
                                <ns4:lnTo>
                                  <ns4:pt x="2910" y="303"/>
                                </ns4:lnTo>
                                <ns4:lnTo>
                                  <ns4:pt x="2902" y="281"/>
                                </ns4:lnTo>
                                <ns4:lnTo>
                                  <ns4:pt x="2892" y="261"/>
                                </ns4:lnTo>
                                <ns4:lnTo>
                                  <ns4:pt x="2882" y="242"/>
                                </ns4:lnTo>
                                <ns4:lnTo>
                                  <ns4:pt x="2871" y="223"/>
                                </ns4:lnTo>
                                <ns4:lnTo>
                                  <ns4:pt x="2859" y="203"/>
                                </ns4:lnTo>
                                <ns4:lnTo>
                                  <ns4:pt x="2847" y="186"/>
                                </ns4:lnTo>
                                <ns4:lnTo>
                                  <ns4:pt x="2833" y="169"/>
                                </ns4:lnTo>
                                <ns4:lnTo>
                                  <ns4:pt x="2818" y="152"/>
                                </ns4:lnTo>
                                <ns4:lnTo>
                                  <ns4:pt x="2803" y="135"/>
                                </ns4:lnTo>
                                <ns4:lnTo>
                                  <ns4:pt x="2787" y="120"/>
                                </ns4:lnTo>
                                <ns4:lnTo>
                                  <ns4:pt x="2771" y="106"/>
                                </ns4:lnTo>
                                <ns4:lnTo>
                                  <ns4:pt x="2754" y="93"/>
                                </ns4:lnTo>
                                <ns4:lnTo>
                                  <ns4:pt x="2735" y="80"/>
                                </ns4:lnTo>
                                <ns4:lnTo>
                                  <ns4:pt x="2716" y="67"/>
                                </ns4:lnTo>
                                <ns4:lnTo>
                                  <ns4:pt x="2698" y="56"/>
                                </ns4:lnTo>
                                <ns4:lnTo>
                                  <ns4:pt x="2677" y="46"/>
                                </ns4:lnTo>
                                <ns4:lnTo>
                                  <ns4:pt x="2657" y="37"/>
                                </ns4:lnTo>
                                <ns4:lnTo>
                                  <ns4:pt x="2636" y="29"/>
                                </ns4:lnTo>
                                <ns4:lnTo>
                                  <ns4:pt x="2615" y="22"/>
                                </ns4:lnTo>
                                <ns4:lnTo>
                                  <ns4:pt x="2593" y="16"/>
                                </ns4:lnTo>
                                <ns4:lnTo>
                                  <ns4:pt x="2571" y="11"/>
                                </ns4:lnTo>
                                <ns4:lnTo>
                                  <ns4:pt x="2549" y="7"/>
                                </ns4:lnTo>
                                <ns4:lnTo>
                                  <ns4:pt x="2525" y="3"/>
                                </ns4:lnTo>
                                <ns4:lnTo>
                                  <ns4:pt x="2502" y="1"/>
                                </ns4:lnTo>
                                <ns4:lnTo>
                                  <ns4:pt x="2479" y="0"/>
                                </ns4:lnTo>
                                <ns4:close/>
                                <ns4:moveTo>
                                  <ns4:pt x="1194" y="369"/>
                                </ns4:moveTo>
                                <ns4:lnTo>
                                  <ns4:pt x="1744" y="369"/>
                                </ns4:lnTo>
                                <ns4:lnTo>
                                  <ns4:pt x="1753" y="369"/>
                                </ns4:lnTo>
                                <ns4:lnTo>
                                  <ns4:pt x="1763" y="370"/>
                                </ns4:lnTo>
                                <ns4:lnTo>
                                  <ns4:pt x="1772" y="373"/>
                                </ns4:lnTo>
                                <ns4:lnTo>
                                  <ns4:pt x="1780" y="376"/>
                                </ns4:lnTo>
                                <ns4:lnTo>
                                  <ns4:pt x="1788" y="379"/>
                                </ns4:lnTo>
                                <ns4:lnTo>
                                  <ns4:pt x="1796" y="384"/>
                                </ns4:lnTo>
                                <ns4:lnTo>
                                  <ns4:pt x="1803" y="389"/>
                                </ns4:lnTo>
                                <ns4:lnTo>
                                  <ns4:pt x="1809" y="395"/>
                                </ns4:lnTo>
                                <ns4:lnTo>
                                  <ns4:pt x="1815" y="401"/>
                                </ns4:lnTo>
                                <ns4:lnTo>
                                  <ns4:pt x="1820" y="408"/>
                                </ns4:lnTo>
                                <ns4:lnTo>
                                  <ns4:pt x="1825" y="416"/>
                                </ns4:lnTo>
                                <ns4:lnTo>
                                  <ns4:pt x="1828" y="424"/>
                                </ns4:lnTo>
                                <ns4:lnTo>
                                  <ns4:pt x="1833" y="433"/>
                                </ns4:lnTo>
                                <ns4:lnTo>
                                  <ns4:pt x="1835" y="442"/>
                                </ns4:lnTo>
                                <ns4:lnTo>
                                  <ns4:pt x="1836" y="451"/>
                                </ns4:lnTo>
                                <ns4:lnTo>
                                  <ns4:pt x="1837" y="460"/>
                                </ns4:lnTo>
                                <ns4:lnTo>
                                  <ns4:pt x="1836" y="469"/>
                                </ns4:lnTo>
                                <ns4:lnTo>
                                  <ns4:pt x="1835" y="478"/>
                                </ns4:lnTo>
                                <ns4:lnTo>
                                  <ns4:pt x="1833" y="487"/>
                                </ns4:lnTo>
                                <ns4:lnTo>
                                  <ns4:pt x="1828" y="495"/>
                                </ns4:lnTo>
                                <ns4:lnTo>
                                  <ns4:pt x="1825" y="504"/>
                                </ns4:lnTo>
                                <ns4:lnTo>
                                  <ns4:pt x="1820" y="512"/>
                                </ns4:lnTo>
                                <ns4:lnTo>
                                  <ns4:pt x="1815" y="519"/>
                                </ns4:lnTo>
                                <ns4:lnTo>
                                  <ns4:pt x="1809" y="525"/>
                                </ns4:lnTo>
                                <ns4:lnTo>
                                  <ns4:pt x="1803" y="531"/>
                                </ns4:lnTo>
                                <ns4:lnTo>
                                  <ns4:pt x="1796" y="536"/>
                                </ns4:lnTo>
                                <ns4:lnTo>
                                  <ns4:pt x="1788" y="541"/>
                                </ns4:lnTo>
                                <ns4:lnTo>
                                  <ns4:pt x="1780" y="545"/>
                                </ns4:lnTo>
                                <ns4:lnTo>
                                  <ns4:pt x="1772" y="548"/>
                                </ns4:lnTo>
                                <ns4:lnTo>
                                  <ns4:pt x="1763" y="550"/>
                                </ns4:lnTo>
                                <ns4:lnTo>
                                  <ns4:pt x="1753" y="551"/>
                                </ns4:lnTo>
                                <ns4:lnTo>
                                  <ns4:pt x="1744" y="552"/>
                                </ns4:lnTo>
                                <ns4:lnTo>
                                  <ns4:pt x="1194" y="552"/>
                                </ns4:lnTo>
                                <ns4:lnTo>
                                  <ns4:pt x="1184" y="551"/>
                                </ns4:lnTo>
                                <ns4:lnTo>
                                  <ns4:pt x="1175" y="550"/>
                                </ns4:lnTo>
                                <ns4:lnTo>
                                  <ns4:pt x="1166" y="548"/>
                                </ns4:lnTo>
                                <ns4:lnTo>
                                  <ns4:pt x="1158" y="545"/>
                                </ns4:lnTo>
                                <ns4:lnTo>
                                  <ns4:pt x="1150" y="541"/>
                                </ns4:lnTo>
                                <ns4:lnTo>
                                  <ns4:pt x="1142" y="536"/>
                                </ns4:lnTo>
                                <ns4:lnTo>
                                  <ns4:pt x="1135" y="531"/>
                                </ns4:lnTo>
                                <ns4:lnTo>
                                  <ns4:pt x="1129" y="525"/>
                                </ns4:lnTo>
                                <ns4:lnTo>
                                  <ns4:pt x="1123" y="519"/>
                                </ns4:lnTo>
                                <ns4:lnTo>
                                  <ns4:pt x="1117" y="512"/>
                                </ns4:lnTo>
                                <ns4:lnTo>
                                  <ns4:pt x="1112" y="504"/>
                                </ns4:lnTo>
                                <ns4:lnTo>
                                  <ns4:pt x="1108" y="495"/>
                                </ns4:lnTo>
                                <ns4:lnTo>
                                  <ns4:pt x="1105" y="487"/>
                                </ns4:lnTo>
                                <ns4:lnTo>
                                  <ns4:pt x="1103" y="478"/>
                                </ns4:lnTo>
                                <ns4:lnTo>
                                  <ns4:pt x="1102" y="469"/>
                                </ns4:lnTo>
                                <ns4:lnTo>
                                  <ns4:pt x="1101" y="460"/>
                                </ns4:lnTo>
                                <ns4:lnTo>
                                  <ns4:pt x="1102" y="451"/>
                                </ns4:lnTo>
                                <ns4:lnTo>
                                  <ns4:pt x="1103" y="442"/>
                                </ns4:lnTo>
                                <ns4:lnTo>
                                  <ns4:pt x="1105" y="433"/>
                                </ns4:lnTo>
                                <ns4:lnTo>
                                  <ns4:pt x="1108" y="424"/>
                                </ns4:lnTo>
                                <ns4:lnTo>
                                  <ns4:pt x="1112" y="416"/>
                                </ns4:lnTo>
                                <ns4:lnTo>
                                  <ns4:pt x="1117" y="408"/>
                                </ns4:lnTo>
                                <ns4:lnTo>
                                  <ns4:pt x="1123" y="401"/>
                                </ns4:lnTo>
                                <ns4:lnTo>
                                  <ns4:pt x="1129" y="395"/>
                                </ns4:lnTo>
                                <ns4:lnTo>
                                  <ns4:pt x="1135" y="389"/>
                                </ns4:lnTo>
                                <ns4:lnTo>
                                  <ns4:pt x="1142" y="384"/>
                                </ns4:lnTo>
                                <ns4:lnTo>
                                  <ns4:pt x="1150" y="379"/>
                                </ns4:lnTo>
                                <ns4:lnTo>
                                  <ns4:pt x="1158" y="376"/>
                                </ns4:lnTo>
                                <ns4:lnTo>
                                  <ns4:pt x="1166" y="373"/>
                                </ns4:lnTo>
                                <ns4:lnTo>
                                  <ns4:pt x="1175" y="370"/>
                                </ns4:lnTo>
                                <ns4:lnTo>
                                  <ns4:pt x="1184" y="369"/>
                                </ns4:lnTo>
                                <ns4:lnTo>
                                  <ns4:pt x="1194" y="369"/>
                                </ns4:lnTo>
                                <ns4:close/>
                                <ns4:moveTo>
                                  <ns4:pt x="1468" y="5328"/>
                                </ns4:moveTo>
                                <ns4:lnTo>
                                  <ns4:pt x="1468" y="5328"/>
                                </ns4:lnTo>
                                <ns4:lnTo>
                                  <ns4:pt x="1454" y="5328"/>
                                </ns4:lnTo>
                                <ns4:lnTo>
                                  <ns4:pt x="1441" y="5327"/>
                                </ns4:lnTo>
                                <ns4:lnTo>
                                  <ns4:pt x="1427" y="5325"/>
                                </ns4:lnTo>
                                <ns4:lnTo>
                                  <ns4:pt x="1414" y="5322"/>
                                </ns4:lnTo>
                                <ns4:lnTo>
                                  <ns4:pt x="1399" y="5319"/>
                                </ns4:lnTo>
                                <ns4:lnTo>
                                  <ns4:pt x="1387" y="5316"/>
                                </ns4:lnTo>
                                <ns4:lnTo>
                                  <ns4:pt x="1374" y="5312"/>
                                </ns4:lnTo>
                                <ns4:lnTo>
                                  <ns4:pt x="1362" y="5307"/>
                                </ns4:lnTo>
                                <ns4:lnTo>
                                  <ns4:pt x="1350" y="5300"/>
                                </ns4:lnTo>
                                <ns4:lnTo>
                                  <ns4:pt x="1338" y="5294"/>
                                </ns4:lnTo>
                                <ns4:lnTo>
                                  <ns4:pt x="1325" y="5288"/>
                                </ns4:lnTo>
                                <ns4:lnTo>
                                  <ns4:pt x="1314" y="5281"/>
                                </ns4:lnTo>
                                <ns4:lnTo>
                                  <ns4:pt x="1304" y="5273"/>
                                </ns4:lnTo>
                                <ns4:lnTo>
                                  <ns4:pt x="1294" y="5265"/>
                                </ns4:lnTo>
                                <ns4:lnTo>
                                  <ns4:pt x="1284" y="5257"/>
                                </ns4:lnTo>
                                <ns4:lnTo>
                                  <ns4:pt x="1274" y="5248"/>
                                </ns4:lnTo>
                                <ns4:lnTo>
                                  <ns4:pt x="1265" y="5238"/>
                                </ns4:lnTo>
                                <ns4:lnTo>
                                  <ns4:pt x="1256" y="5227"/>
                                </ns4:lnTo>
                                <ns4:lnTo>
                                  <ns4:pt x="1248" y="5217"/>
                                </ns4:lnTo>
                                <ns4:lnTo>
                                  <ns4:pt x="1240" y="5206"/>
                                </ns4:lnTo>
                                <ns4:lnTo>
                                  <ns4:pt x="1233" y="5195"/>
                                </ns4:lnTo>
                                <ns4:lnTo>
                                  <ns4:pt x="1227" y="5184"/>
                                </ns4:lnTo>
                                <ns4:lnTo>
                                  <ns4:pt x="1221" y="5172"/>
                                </ns4:lnTo>
                                <ns4:lnTo>
                                  <ns4:pt x="1215" y="5159"/>
                                </ns4:lnTo>
                                <ns4:lnTo>
                                  <ns4:pt x="1210" y="5147"/>
                                </ns4:lnTo>
                                <ns4:lnTo>
                                  <ns4:pt x="1206" y="5134"/>
                                </ns4:lnTo>
                                <ns4:lnTo>
                                  <ns4:pt x="1202" y="5121"/>
                                </ns4:lnTo>
                                <ns4:lnTo>
                                  <ns4:pt x="1199" y="5108"/>
                                </ns4:lnTo>
                                <ns4:lnTo>
                                  <ns4:pt x="1197" y="5095"/>
                                </ns4:lnTo>
                                <ns4:lnTo>
                                  <ns4:pt x="1195" y="5080"/>
                                </ns4:lnTo>
                                <ns4:lnTo>
                                  <ns4:pt x="1194" y="5066"/>
                                </ns4:lnTo>
                                <ns4:lnTo>
                                  <ns4:pt x="1194" y="5052"/>
                                </ns4:lnTo>
                                <ns4:lnTo>
                                  <ns4:pt x="1194" y="5038"/>
                                </ns4:lnTo>
                                <ns4:lnTo>
                                  <ns4:pt x="1195" y="5025"/>
                                </ns4:lnTo>
                                <ns4:lnTo>
                                  <ns4:pt x="1197" y="5010"/>
                                </ns4:lnTo>
                                <ns4:lnTo>
                                  <ns4:pt x="1199" y="4997"/>
                                </ns4:lnTo>
                                <ns4:lnTo>
                                  <ns4:pt x="1202" y="4983"/>
                                </ns4:lnTo>
                                <ns4:lnTo>
                                  <ns4:pt x="1206" y="4970"/>
                                </ns4:lnTo>
                                <ns4:lnTo>
                                  <ns4:pt x="1210" y="4958"/>
                                </ns4:lnTo>
                                <ns4:lnTo>
                                  <ns4:pt x="1215" y="4945"/>
                                </ns4:lnTo>
                                <ns4:lnTo>
                                  <ns4:pt x="1221" y="4932"/>
                                </ns4:lnTo>
                                <ns4:lnTo>
                                  <ns4:pt x="1227" y="4921"/>
                                </ns4:lnTo>
                                <ns4:lnTo>
                                  <ns4:pt x="1233" y="4909"/>
                                </ns4:lnTo>
                                <ns4:lnTo>
                                  <ns4:pt x="1240" y="4898"/>
                                </ns4:lnTo>
                                <ns4:lnTo>
                                  <ns4:pt x="1248" y="4888"/>
                                </ns4:lnTo>
                                <ns4:lnTo>
                                  <ns4:pt x="1256" y="4876"/>
                                </ns4:lnTo>
                                <ns4:lnTo>
                                  <ns4:pt x="1265" y="4867"/>
                                </ns4:lnTo>
                                <ns4:lnTo>
                                  <ns4:pt x="1274" y="4857"/>
                                </ns4:lnTo>
                                <ns4:lnTo>
                                  <ns4:pt x="1284" y="4848"/>
                                </ns4:lnTo>
                                <ns4:lnTo>
                                  <ns4:pt x="1294" y="4840"/>
                                </ns4:lnTo>
                                <ns4:lnTo>
                                  <ns4:pt x="1304" y="4832"/>
                                </ns4:lnTo>
                                <ns4:lnTo>
                                  <ns4:pt x="1314" y="4824"/>
                                </ns4:lnTo>
                                <ns4:lnTo>
                                  <ns4:pt x="1325" y="4817"/>
                                </ns4:lnTo>
                                <ns4:lnTo>
                                  <ns4:pt x="1338" y="4810"/>
                                </ns4:lnTo>
                                <ns4:lnTo>
                                  <ns4:pt x="1350" y="4803"/>
                                </ns4:lnTo>
                                <ns4:lnTo>
                                  <ns4:pt x="1362" y="4798"/>
                                </ns4:lnTo>
                                <ns4:lnTo>
                                  <ns4:pt x="1374" y="4793"/>
                                </ns4:lnTo>
                                <ns4:lnTo>
                                  <ns4:pt x="1387" y="4789"/>
                                </ns4:lnTo>
                                <ns4:lnTo>
                                  <ns4:pt x="1399" y="4785"/>
                                </ns4:lnTo>
                                <ns4:lnTo>
                                  <ns4:pt x="1414" y="4782"/>
                                </ns4:lnTo>
                                <ns4:lnTo>
                                  <ns4:pt x="1427" y="4780"/>
                                </ns4:lnTo>
                                <ns4:lnTo>
                                  <ns4:pt x="1441" y="4778"/>
                                </ns4:lnTo>
                                <ns4:lnTo>
                                  <ns4:pt x="1454" y="4777"/>
                                </ns4:lnTo>
                                <ns4:lnTo>
                                  <ns4:pt x="1468" y="4777"/>
                                </ns4:lnTo>
                                <ns4:lnTo>
                                  <ns4:pt x="1483" y="4777"/>
                                </ns4:lnTo>
                                <ns4:lnTo>
                                  <ns4:pt x="1497" y="4778"/>
                                </ns4:lnTo>
                                <ns4:lnTo>
                                  <ns4:pt x="1511" y="4780"/>
                                </ns4:lnTo>
                                <ns4:lnTo>
                                  <ns4:pt x="1524" y="4782"/>
                                </ns4:lnTo>
                                <ns4:lnTo>
                                  <ns4:pt x="1537" y="4785"/>
                                </ns4:lnTo>
                                <ns4:lnTo>
                                  <ns4:pt x="1551" y="4789"/>
                                </ns4:lnTo>
                                <ns4:lnTo>
                                  <ns4:pt x="1564" y="4793"/>
                                </ns4:lnTo>
                                <ns4:lnTo>
                                  <ns4:pt x="1576" y="4798"/>
                                </ns4:lnTo>
                                <ns4:lnTo>
                                  <ns4:pt x="1588" y="4803"/>
                                </ns4:lnTo>
                                <ns4:lnTo>
                                  <ns4:pt x="1600" y="4810"/>
                                </ns4:lnTo>
                                <ns4:lnTo>
                                  <ns4:pt x="1611" y="4817"/>
                                </ns4:lnTo>
                                <ns4:lnTo>
                                  <ns4:pt x="1623" y="4824"/>
                                </ns4:lnTo>
                                <ns4:lnTo>
                                  <ns4:pt x="1634" y="4832"/>
                                </ns4:lnTo>
                                <ns4:lnTo>
                                  <ns4:pt x="1644" y="4840"/>
                                </ns4:lnTo>
                                <ns4:lnTo>
                                  <ns4:pt x="1654" y="4848"/>
                                </ns4:lnTo>
                                <ns4:lnTo>
                                  <ns4:pt x="1664" y="4857"/>
                                </ns4:lnTo>
                                <ns4:lnTo>
                                  <ns4:pt x="1673" y="4867"/>
                                </ns4:lnTo>
                                <ns4:lnTo>
                                  <ns4:pt x="1681" y="4876"/>
                                </ns4:lnTo>
                                <ns4:lnTo>
                                  <ns4:pt x="1690" y="4888"/>
                                </ns4:lnTo>
                                <ns4:lnTo>
                                  <ns4:pt x="1698" y="4898"/>
                                </ns4:lnTo>
                                <ns4:lnTo>
                                  <ns4:pt x="1705" y="4909"/>
                                </ns4:lnTo>
                                <ns4:lnTo>
                                  <ns4:pt x="1711" y="4921"/>
                                </ns4:lnTo>
                                <ns4:lnTo>
                                  <ns4:pt x="1717" y="4932"/>
                                </ns4:lnTo>
                                <ns4:lnTo>
                                  <ns4:pt x="1723" y="4945"/>
                                </ns4:lnTo>
                                <ns4:lnTo>
                                  <ns4:pt x="1728" y="4958"/>
                                </ns4:lnTo>
                                <ns4:lnTo>
                                  <ns4:pt x="1732" y="4970"/>
                                </ns4:lnTo>
                                <ns4:lnTo>
                                  <ns4:pt x="1736" y="4983"/>
                                </ns4:lnTo>
                                <ns4:lnTo>
                                  <ns4:pt x="1739" y="4997"/>
                                </ns4:lnTo>
                                <ns4:lnTo>
                                  <ns4:pt x="1741" y="5010"/>
                                </ns4:lnTo>
                                <ns4:lnTo>
                                  <ns4:pt x="1743" y="5025"/>
                                </ns4:lnTo>
                                <ns4:lnTo>
                                  <ns4:pt x="1744" y="5038"/>
                                </ns4:lnTo>
                                <ns4:lnTo>
                                  <ns4:pt x="1744" y="5052"/>
                                </ns4:lnTo>
                                <ns4:lnTo>
                                  <ns4:pt x="1744" y="5066"/>
                                </ns4:lnTo>
                                <ns4:lnTo>
                                  <ns4:pt x="1743" y="5080"/>
                                </ns4:lnTo>
                                <ns4:lnTo>
                                  <ns4:pt x="1741" y="5095"/>
                                </ns4:lnTo>
                                <ns4:lnTo>
                                  <ns4:pt x="1739" y="5108"/>
                                </ns4:lnTo>
                                <ns4:lnTo>
                                  <ns4:pt x="1736" y="5121"/>
                                </ns4:lnTo>
                                <ns4:lnTo>
                                  <ns4:pt x="1732" y="5134"/>
                                </ns4:lnTo>
                                <ns4:lnTo>
                                  <ns4:pt x="1728" y="5147"/>
                                </ns4:lnTo>
                                <ns4:lnTo>
                                  <ns4:pt x="1723" y="5159"/>
                                </ns4:lnTo>
                                <ns4:lnTo>
                                  <ns4:pt x="1717" y="5172"/>
                                </ns4:lnTo>
                                <ns4:lnTo>
                                  <ns4:pt x="1711" y="5184"/>
                                </ns4:lnTo>
                                <ns4:lnTo>
                                  <ns4:pt x="1705" y="5195"/>
                                </ns4:lnTo>
                                <ns4:lnTo>
                                  <ns4:pt x="1698" y="5206"/>
                                </ns4:lnTo>
                                <ns4:lnTo>
                                  <ns4:pt x="1690" y="5217"/>
                                </ns4:lnTo>
                                <ns4:lnTo>
                                  <ns4:pt x="1681" y="5227"/>
                                </ns4:lnTo>
                                <ns4:lnTo>
                                  <ns4:pt x="1673" y="5238"/>
                                </ns4:lnTo>
                                <ns4:lnTo>
                                  <ns4:pt x="1664" y="5248"/>
                                </ns4:lnTo>
                                <ns4:lnTo>
                                  <ns4:pt x="1654" y="5257"/>
                                </ns4:lnTo>
                                <ns4:lnTo>
                                  <ns4:pt x="1644" y="5265"/>
                                </ns4:lnTo>
                                <ns4:lnTo>
                                  <ns4:pt x="1634" y="5273"/>
                                </ns4:lnTo>
                                <ns4:lnTo>
                                  <ns4:pt x="1623" y="5281"/>
                                </ns4:lnTo>
                                <ns4:lnTo>
                                  <ns4:pt x="1611" y="5288"/>
                                </ns4:lnTo>
                                <ns4:lnTo>
                                  <ns4:pt x="1600" y="5294"/>
                                </ns4:lnTo>
                                <ns4:lnTo>
                                  <ns4:pt x="1588" y="5300"/>
                                </ns4:lnTo>
                                <ns4:lnTo>
                                  <ns4:pt x="1576" y="5307"/>
                                </ns4:lnTo>
                                <ns4:lnTo>
                                  <ns4:pt x="1564" y="5312"/>
                                </ns4:lnTo>
                                <ns4:lnTo>
                                  <ns4:pt x="1551" y="5316"/>
                                </ns4:lnTo>
                                <ns4:lnTo>
                                  <ns4:pt x="1537" y="5319"/>
                                </ns4:lnTo>
                                <ns4:lnTo>
                                  <ns4:pt x="1524" y="5322"/>
                                </ns4:lnTo>
                                <ns4:lnTo>
                                  <ns4:pt x="1511" y="5325"/>
                                </ns4:lnTo>
                                <ns4:lnTo>
                                  <ns4:pt x="1497" y="5327"/>
                                </ns4:lnTo>
                                <ns4:lnTo>
                                  <ns4:pt x="1483" y="5328"/>
                                </ns4:lnTo>
                                <ns4:lnTo>
                                  <ns4:pt x="1468" y="5328"/>
                                </ns4:lnTo>
                                <ns4:close/>
                                <ns4:moveTo>
                                  <ns4:pt x="2755" y="4593"/>
                                </ns4:moveTo>
                                <ns4:lnTo>
                                  <ns4:pt x="183" y="4593"/>
                                </ns4:lnTo>
                                <ns4:lnTo>
                                  <ns4:pt x="183" y="919"/>
                                </ns4:lnTo>
                                <ns4:lnTo>
                                  <ns4:pt x="2755" y="919"/>
                                </ns4:lnTo>
                                <ns4:lnTo>
                                  <ns4:pt x="2755" y="4593"/>
                                </ns4:lnTo>
                                <ns4:close/>
                              </ns4:path>
                            </ns4:pathLst>
                          </ns4:custGeom>
                          <ns4:solidFill>
                            <ns4:schemeClr val="bg1"/>
                          </ns4:solidFill>
                          <ns4:ln>
                            <ns4:noFill/>
                          </ns4:ln>
                        </ns5:spPr>
                        <ns5:txbx>
                          <w:txbxContent>
                            <w:p ns2:paraId="6C30B823">
                              <w:pPr>
                                <w:jc w:val="center"/>
                              </w:pPr>
                            </w:p>
                          </w:txbxContent>
                        </ns5:txbx>
                        <ns5:bodyPr anchor="ctr">
                          <ns4:scene3d>
                            <ns4:camera prst="orthographicFront"/>
                            <ns4:lightRig rig="threePt" dir="t"/>
                          </ns4:scene3d>
                          <ns4:sp3d>
                            <ns4:contourClr>
                              <ns4:srgbClr val="FFFFFF"/>
                            </ns4:contourClr>
                          </ns4:sp3d>
                        </ns5:bodyPr>
                      </ns5:wsp>
                    </ns8:wgp>
                  </ns4:graphicData>
                </ns4:graphic>
              </ns3:anchor>
            </w:drawing>
          </ns1:Choice>
          <ns1:Fallback>
            <w:pict>
              <ns6:group id="_x0000_s1026" ns7:spid="_x0000_s1026" ns7:spt="203" style="position:absolute;left:0pt;margin-left:-52.2pt;margin-top:40.15pt;height:13.5pt;width:13.5pt;z-index:251672576;mso-width-relative:page;mso-height-relative:page;" coordorigin="847,3041" coordsize="270,270" ns7:gfxdata="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">
                <ns7:lock ns6:ext="edit" aspectratio="f"/>
                <ns6:shape id="椭圆 4" ns7:spid="_x0000_s1026" ns7:spt="3" type="#_x0000_t3" style="position:absolute;left:847;top:3041;height:270;width:270;v-text-anchor:middle;" fillcolor="#53637C" filled="t" stroked="f" coordsize="21600,21600" ns7:gfxdata="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3NeVvQAA&#10;ANsAAAAPAAAAAAAAAAEAIAAAACIAAABkcnMvZG93bnJldi54bWxQSwECFAAUAAAACACHTuJAMy8F&#10;njsAAAA5AAAAEAAAAAAAAAABACAAAAAMAQAAZHJzL3NoYXBleG1sLnhtbFBLBQYAAAAABgAGAFsB&#10;AAC2AwAAAAA=&#10;">
                  <ns6:fill on="t" focussize="0,0"/>
                  <ns6:stroke on="f" weight="1pt" miterlimit="8" joinstyle="miter"/>
                  <ns6:imagedata ns7:title=""/>
                  <ns7:lock ns6:ext="edit" aspectratio="f"/>
                  <ns6:textbox>
                    <w:txbxContent>
                      <w:p ns2:paraId="17BF6287">
                        <w:pPr>
                          <w:jc w:val="center"/>
                        </w:pPr>
                      </w:p>
                    </w:txbxContent>
                  </ns6:textbox>
                </ns6:shape>
                <ns6:shape id="手机" ns7:spid="_x0000_s1026" ns7:spt="100" style="position:absolute;left:931;top:3091;height:170;width:102;v-text-anchor:middle;" fillcolor="#FFFFFF [3212]" filled="t" stroked="f" coordsize="2938,5511" ns7:gfxdata="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FYX6LsAAADb&#10;AAAADwAAAAAAAAABACAAAAAiAAAAZHJzL2Rvd25yZXYueG1sUEsBAhQAFAAAAAgAh07iQDMvBZ47&#10;AAAAOQAAABAAAAAAAAAAAQAgAAAACgEAAGRycy9zaGFwZXhtbC54bWxQSwUGAAAAAAYABgBbAQAA&#10;tAMAAAAA&#10;" path="m2479,0l458,0,435,1,412,3,389,7,366,11,345,16,322,22,301,29,281,37,260,46,240,56,221,67,203,80,184,93,167,106,150,120,135,135,119,152,104,169,91,186,78,203,66,223,55,242,45,261,35,281,27,303,20,324,14,345,9,368,5,390,2,413,0,437,0,460,0,5052,0,5076,2,5099,5,5122,9,5144,14,5167,20,5189,27,5210,35,5230,45,5251,55,5271,66,5290,78,5309,91,5327,104,5344,119,5360,135,5377,150,5392,167,5406,184,5420,203,5433,221,5445,240,5456,260,5466,281,5475,301,5484,322,5491,345,5497,366,5502,389,5506,412,5509,435,5511,458,5511,2479,5511,2502,5511,2525,5509,2549,5506,2571,5502,2593,5497,2615,5491,2636,5484,2657,5475,2677,5466,2698,5456,2716,5445,2735,5433,2754,5420,2771,5406,2787,5392,2803,5377,2818,5360,2833,5344,2847,5327,2859,5309,2871,5290,2882,5271,2892,5251,2902,5230,2910,5210,2918,5189,2924,5167,2929,5144,2933,5122,2936,5099,2937,5076,2938,5052,2938,460,2937,437,2936,413,2933,390,2929,368,2924,345,2918,324,2910,303,2902,281,2892,261,2882,242,2871,223,2859,203,2847,186,2833,169,2818,152,2803,135,2787,120,2771,106,2754,93,2735,80,2716,67,2698,56,2677,46,2657,37,2636,29,2615,22,2593,16,2571,11,2549,7,2525,3,2502,1,2479,0xm1194,369l1744,369,1753,369,1763,370,1772,373,1780,376,1788,379,1796,384,1803,389,1809,395,1815,401,1820,408,1825,416,1828,424,1833,433,1835,442,1836,451,1837,460,1836,469,1835,478,1833,487,1828,495,1825,504,1820,512,1815,519,1809,525,1803,531,1796,536,1788,541,1780,545,1772,548,1763,550,1753,551,1744,552,1194,552,1184,551,1175,550,1166,548,1158,545,1150,541,1142,536,1135,531,1129,525,1123,519,1117,512,1112,504,1108,495,1105,487,1103,478,1102,469,1101,460,1102,451,1103,442,1105,433,1108,424,1112,416,1117,408,1123,401,1129,395,1135,389,1142,384,1150,379,1158,376,1166,373,1175,370,1184,369,1194,369xm1468,5328l1468,5328,1454,5328,1441,5327,1427,5325,1414,5322,1399,5319,1387,5316,1374,5312,1362,5307,1350,5300,1338,5294,1325,5288,1314,5281,1304,5273,1294,5265,1284,5257,1274,5248,1265,5238,1256,5227,1248,5217,1240,5206,1233,5195,1227,5184,1221,5172,1215,5159,1210,5147,1206,5134,1202,5121,1199,5108,1197,5095,1195,5080,1194,5066,1194,5052,1194,5038,1195,5025,1197,5010,1199,4997,1202,4983,1206,4970,1210,4958,1215,4945,1221,4932,1227,4921,1233,4909,1240,4898,1248,4888,1256,4876,1265,4867,1274,4857,1284,4848,1294,4840,1304,4832,1314,4824,1325,4817,1338,4810,1350,4803,1362,4798,1374,4793,1387,4789,1399,4785,1414,4782,1427,4780,1441,4778,1454,4777,1468,4777,1483,4777,1497,4778,1511,4780,1524,4782,1537,4785,1551,4789,1564,4793,1576,4798,1588,4803,1600,4810,1611,4817,1623,4824,1634,4832,1644,4840,1654,4848,1664,4857,1673,4867,1681,4876,1690,4888,1698,4898,1705,4909,1711,4921,1717,4932,1723,4945,1728,4958,1732,4970,1736,4983,1739,4997,1741,5010,1743,5025,1744,5038,1744,5052,1744,5066,1743,5080,1741,5095,1739,5108,1736,5121,1732,5134,1728,5147,1723,5159,1717,5172,1711,5184,1705,5195,1698,5206,1690,5217,1681,5227,1673,5238,1664,5248,1654,5257,1644,5265,1634,5273,1623,5281,1611,5288,1600,5294,1588,5300,1576,5307,1564,5312,1551,5316,1537,5319,1524,5322,1511,5325,1497,5327,1483,5328,1468,5328xm2755,4593l183,4593,183,919,2755,919,2755,4593xe">
                  <ns6:path textboxrect="0,0,2938,5511" ns7:connectlocs="4668,74;3120,490;1800,1279;792,2377;168,3678;0,53869;168,55096;792,56407;1800,57495;3120,58284;4668,58710;30030,58764;31638,58476;33054,57793;34171,56802;34927,55554;35251,54125;35203,4158;34711,2783;33823,1620;32598,714;31122,170;14331,3934;21364,4009;21844,4350;22048,4905;21904,5374;21460,5768;14331,5886;13802,5768;13346,5374;13214,4905;13406,4350;13898,4009;17619,56812;16647,56684;15771,56311;15075,55735;14583,55010;14342,54168;14367,53422;14655,52590;15183,51897;15903,51364;16791,51022;17619,50937;18615,51065;19480,51438;20176,51993;20680,52728;20920,53582;20896,54328;20608,55149;20080,55853;19336,56386;18447,56716;33066,48975" ns7:connectangles="0,0,0,0,0,0,0,0,0,0,0,0,0,0,0,0,0,0,0,0,0,0,0,0,0,0,0,0,0,0,0,0,0,0,0,0,0,0,0,0,0,0,0,0,0,0,0,0,0,0,0,0,0,0,0,0,0"/>
                  <ns6:fill on="t" focussize="0,0"/>
                  <ns6:stroke on="f"/>
                  <ns6:imagedata ns7:title=""/>
                  <ns7:lock ns6:ext="edit" aspectratio="f"/>
                  <ns6:textbox>
                    <w:txbxContent>
                      <w:p ns2:paraId="6C30B823">
                        <w:pPr>
                          <w:jc w:val="center"/>
                        </w:pPr>
                      </w:p>
                    </w:txbxContent>
                  </ns6:textbox>
                </ns6:shape>
              </ns6:group>
            </w:pict>
          </ns1:Fallback>
        </ns1:AlternateContent>
      </w:r>
      <w:r>
        <ns1:AlternateContent>
          <ns1:Choice Requires="wpg">
            <w:drawing>
              <ns3:anchor distT="0" distB="0" distL="114300" distR="114300" simplePos="0" relativeHeight="251671552" behindDoc="0" locked="0" layoutInCell="1" allowOverlap="1">
                <ns3:simplePos x="0" y="0"/>
                <ns3:positionH relativeFrom="column">
                  <ns3:posOffset>-658495</ns3:posOffset>
                </ns3:positionH>
                <ns3:positionV relativeFrom="paragraph">
                  <ns3:posOffset>188595</ns3:posOffset>
                </ns3:positionV>
                <ns3:extent cx="171450" cy="171450"/>
                <ns3:effectExtent l="0" t="0" r="11430" b="11430"/>
                <ns3:wrapNone/>
                <ns3:docPr id="14" name="组合 14"/>
                <ns3:cNvGraphicFramePr/>
                <ns4:graphic>
                  <ns4:graphicData uri="http://schemas.microsoft.com/office/word/2010/wordprocessingGroup">
                    <ns8:wgp>
                      <ns8:cNvGrpSpPr/>
                      <ns8:grpSpPr>
                        <ns4:xfrm>
                          <ns4:off x="0" y="0"/>
                          <ns4:ext cx="171450" cy="171450"/>
                          <ns4:chOff x="845" y="2535"/>
                          <ns4:chExt cx="270" cy="270"/>
                        </ns4:xfrm>
                      </ns8:grpSpPr>
                      <ns5:wsp>
                        <ns5:cNvPr id="4" name="椭圆 4"/>
                        <ns5:cNvSpPr/>
                        <ns5:spPr>
                          <ns4:xfrm>
                            <ns4:off x="845" y="2535"/>
                            <ns4:ext cx="270" cy="270"/>
                          </ns4:xfrm>
                          <ns4:prstGeom prst="ellipse">
                            <ns4:avLst/>
                          </ns4:prstGeom>
                          <ns4:solidFill>
                            <ns4:srgbClr val="53637C"/>
                          </ns4:solidFill>
                          <ns4:ln>
                            <ns4:noFill/>
                          </ns4:ln>
                        </ns5:spPr>
                        <ns5:style>
                          <ns4:lnRef idx="2">
                            <ns4:schemeClr val="accent1">
                              <ns4:shade val="50000"/>
                            </ns4:schemeClr>
                          </ns4:lnRef>
                          <ns4:fillRef idx="1">
                            <ns4:schemeClr val="accent1"/>
                          </ns4:fillRef>
                          <ns4:effectRef idx="0">
                            <ns4:schemeClr val="accent1"/>
                          </ns4:effectRef>
                          <ns4:fontRef idx="minor">
                            <ns4:schemeClr val="lt1"/>
                          </ns4:fontRef>
                        </ns5:style>
                        <ns5:txbx>
                          <w:txbxContent>
                            <w:p ns2:paraId="53C1B94C">
                              <w:pPr>
                                <w:jc w:val="center"/>
                              </w:pPr>
                            </w:p>
                          </w:txbxContent>
                        </ns5:txbx>
                        <ns5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ns4:noAutofit/>
                        </ns5:bodyPr>
                      </ns5:wsp>
                      <ns5:wsp>
                        <ns5:cNvPr id="2050" name="日历"/>
                        <ns5:cNvSpPr/>
                        <ns5:spPr bwMode="auto">
                          <ns4:xfrm>
                            <ns4:off x="907" y="2597"/>
                            <ns4:ext cx="126" cy="148"/>
                          </ns4:xfrm>
                          <ns4:custGeom>
                            <ns4:avLst/>
                            <ns4:gdLst>
                              <ns4:gd name="T0" fmla="*/ 999836 w 590"/>
                              <ns4:gd name="T1" fmla="*/ 1587416 h 634"/>
                              <ns4:gd name="T2" fmla="*/ 999836 w 590"/>
                              <ns4:gd name="T3" fmla="*/ 1255166 h 634"/>
                              <ns4:gd name="T4" fmla="*/ 844872 w 590"/>
                              <ns4:gd name="T5" fmla="*/ 1462468 h 634"/>
                              <ns4:gd name="T6" fmla="*/ 938275 w 590"/>
                              <ns4:gd name="T7" fmla="*/ 1337519 h 634"/>
                              <ns4:gd name="T8" fmla="*/ 938275 w 590"/>
                              <ns4:gd name="T9" fmla="*/ 1462468 h 634"/>
                              <ns4:gd name="T10" fmla="*/ 938275 w 590"/>
                              <ns4:gd name="T11" fmla="*/ 1127378 h 634"/>
                              <ns4:gd name="T12" fmla="*/ 1095362 w 590"/>
                              <ns4:gd name="T13" fmla="*/ 920077 h 634"/>
                              <ns4:gd name="T14" fmla="*/ 844872 w 590"/>
                              <ns4:gd name="T15" fmla="*/ 920077 h 634"/>
                              <ns4:gd name="T16" fmla="*/ 938275 w 590"/>
                              <ns4:gd name="T17" fmla="*/ 920077 h 634"/>
                              <ns4:gd name="T18" fmla="*/ 999836 w 590"/>
                              <ns4:gd name="T19" fmla="*/ 1002429 h 634"/>
                              <ns4:gd name="T20" fmla="*/ 1095362 w 590"/>
                              <ns4:gd name="T21" fmla="*/ 124949 h 634"/>
                              <ns4:gd name="T22" fmla="*/ 938275 w 590"/>
                              <ns4:gd name="T23" fmla="*/ 82353 h 634"/>
                              <ns4:gd name="T24" fmla="*/ 844872 w 590"/>
                              <ns4:gd name="T25" fmla="*/ 124949 h 634"/>
                              <ns4:gd name="T26" fmla="*/ 375735 w 590"/>
                              <ns4:gd name="T27" fmla="*/ 0 h 634"/>
                              <ns4:gd name="T28" fmla="*/ 188929 w 590"/>
                              <ns4:gd name="T29" fmla="*/ 124949 h 634"/>
                              <ns4:gd name="T30" fmla="*/ 188929 w 590"/>
                              <ns4:gd name="T31" fmla="*/ 1797557 h 634"/>
                              <ns4:gd name="T32" fmla="*/ 1250326 w 590"/>
                              <ns4:gd name="T33" fmla="*/ 335090 h 634"/>
                              <ns4:gd name="T34" fmla="*/ 1188765 w 590"/>
                              <ns4:gd name="T35" fmla="*/ 1587416 h 634"/>
                              <ns4:gd name="T36" fmla="*/ 93403 w 590"/>
                              <ns4:gd name="T37" fmla="*/ 1587416 h 634"/>
                              <ns4:gd name="T38" fmla="*/ 1188765 w 590"/>
                              <ns4:gd name="T39" fmla="*/ 1587416 h 634"/>
                              <ns4:gd name="T40" fmla="*/ 93403 w 590"/>
                              <ns4:gd name="T41" fmla="*/ 460038 h 634"/>
                              <ns4:gd name="T42" fmla="*/ 343893 w 590"/>
                              <ns4:gd name="T43" fmla="*/ 249897 h 634"/>
                              <ns4:gd name="T44" fmla="*/ 439419 w 590"/>
                              <ns4:gd name="T45" fmla="*/ 292494 h 634"/>
                              <ns4:gd name="T46" fmla="*/ 844872 w 590"/>
                              <ns4:gd name="T47" fmla="*/ 292494 h 634"/>
                              <ns4:gd name="T48" fmla="*/ 938275 w 590"/>
                              <ns4:gd name="T49" fmla="*/ 249897 h 634"/>
                              <ns4:gd name="T50" fmla="*/ 1188765 w 590"/>
                              <ns4:gd name="T51" fmla="*/ 460038 h 634"/>
                              <ns4:gd name="T52" fmla="*/ 343893 w 590"/>
                              <ns4:gd name="T53" fmla="*/ 1127378 h 634"/>
                              <ns4:gd name="T54" fmla="*/ 343893 w 590"/>
                              <ns4:gd name="T55" fmla="*/ 795128 h 634"/>
                              <ns4:gd name="T56" fmla="*/ 188929 w 590"/>
                              <ns4:gd name="T57" fmla="*/ 1002429 h 634"/>
                              <ns4:gd name="T58" fmla="*/ 250490 w 590"/>
                              <ns4:gd name="T59" fmla="*/ 920077 h 634"/>
                              <ns4:gd name="T60" fmla="*/ 250490 w 590"/>
                              <ns4:gd name="T61" fmla="*/ 1002429 h 634"/>
                              <ns4:gd name="T62" fmla="*/ 594383 w 590"/>
                              <ns4:gd name="T63" fmla="*/ 1127378 h 634"/>
                              <ns4:gd name="T64" fmla="*/ 751469 w 590"/>
                              <ns4:gd name="T65" fmla="*/ 920077 h 634"/>
                              <ns4:gd name="T66" fmla="*/ 500980 w 590"/>
                              <ns4:gd name="T67" fmla="*/ 920077 h 634"/>
                              <ns4:gd name="T68" fmla="*/ 594383 w 590"/>
                              <ns4:gd name="T69" fmla="*/ 920077 h 634"/>
                              <ns4:gd name="T70" fmla="*/ 687786 w 590"/>
                              <ns4:gd name="T71" fmla="*/ 1002429 h 634"/>
                              <ns4:gd name="T72" fmla="*/ 250490 w 590"/>
                              <ns4:gd name="T73" fmla="*/ 1587416 h 634"/>
                              <ns4:gd name="T74" fmla="*/ 439419 w 590"/>
                              <ns4:gd name="T75" fmla="*/ 1462468 h 634"/>
                              <ns4:gd name="T76" fmla="*/ 250490 w 590"/>
                              <ns4:gd name="T77" fmla="*/ 1255166 h 634"/>
                              <ns4:gd name="T78" fmla="*/ 250490 w 590"/>
                              <ns4:gd name="T79" fmla="*/ 1587416 h 634"/>
                              <ns4:gd name="T80" fmla="*/ 343893 w 590"/>
                              <ns4:gd name="T81" fmla="*/ 1337519 h 634"/>
                              <ns4:gd name="T82" fmla="*/ 250490 w 590"/>
                              <ns4:gd name="T83" fmla="*/ 1337519 h 634"/>
                              <ns4:gd name="T84" fmla="*/ 687786 w 590"/>
                              <ns4:gd name="T85" fmla="*/ 1587416 h 634"/>
                              <ns4:gd name="T86" fmla="*/ 687786 w 590"/>
                              <ns4:gd name="T87" fmla="*/ 1255166 h 634"/>
                              <ns4:gd name="T88" fmla="*/ 500980 w 590"/>
                              <ns4:gd name="T89" fmla="*/ 1462468 h 634"/>
                              <ns4:gd name="T90" fmla="*/ 594383 w 590"/>
                              <ns4:gd name="T91" fmla="*/ 1337519 h 634"/>
                              <ns4:gd name="T92" fmla="*/ 594383 w 590"/>
                              <ns4:gd name="T93" fmla="*/ 1462468 h 634"/>
                              <ns4:gd name="T94" fmla="*/ 0 60000 65536"/>
                              <ns4:gd name="T95" fmla="*/ 0 60000 65536"/>
                              <ns4:gd name="T96" fmla="*/ 0 60000 65536"/>
                              <ns4:gd name="T97" fmla="*/ 0 60000 65536"/>
                              <ns4:gd name="T98" fmla="*/ 0 60000 65536"/>
                              <ns4:gd name="T99" fmla="*/ 0 60000 65536"/>
                              <ns4:gd name="T100" fmla="*/ 0 60000 65536"/>
                              <ns4:gd name="T101" fmla="*/ 0 60000 65536"/>
                              <ns4:gd name="T102" fmla="*/ 0 60000 65536"/>
                              <ns4:gd name="T103" fmla="*/ 0 60000 65536"/>
                              <ns4:gd name="T104" fmla="*/ 0 60000 65536"/>
                              <ns4:gd name="T105" fmla="*/ 0 60000 65536"/>
                              <ns4:gd name="T106" fmla="*/ 0 60000 65536"/>
                              <ns4:gd name="T107" fmla="*/ 0 60000 65536"/>
                              <ns4:gd name="T108" fmla="*/ 0 60000 65536"/>
                              <ns4:gd name="T109" fmla="*/ 0 60000 65536"/>
                              <ns4:gd name="T110" fmla="*/ 0 60000 65536"/>
                              <ns4:gd name="T111" fmla="*/ 0 60000 65536"/>
                              <ns4:gd name="T112" fmla="*/ 0 60000 65536"/>
                              <ns4:gd name="T113" fmla="*/ 0 60000 65536"/>
                              <ns4:gd name="T114" fmla="*/ 0 60000 65536"/>
                              <ns4:gd name="T115" fmla="*/ 0 60000 65536"/>
                              <ns4:gd name="T116" fmla="*/ 0 60000 65536"/>
                              <ns4:gd name="T117" fmla="*/ 0 60000 65536"/>
                              <ns4:gd name="T118" fmla="*/ 0 60000 65536"/>
                              <ns4:gd name="T119" fmla="*/ 0 60000 65536"/>
                              <ns4:gd name="T120" fmla="*/ 0 60000 65536"/>
                              <ns4:gd name="T121" fmla="*/ 0 60000 65536"/>
                              <ns4:gd name="T122" fmla="*/ 0 60000 65536"/>
                              <ns4:gd name="T123" fmla="*/ 0 60000 65536"/>
                              <ns4:gd name="T124" fmla="*/ 0 60000 65536"/>
                              <ns4:gd name="T125" fmla="*/ 0 60000 65536"/>
                              <ns4:gd name="T126" fmla="*/ 0 60000 65536"/>
                              <ns4:gd name="T127" fmla="*/ 0 60000 65536"/>
                              <ns4:gd name="T128" fmla="*/ 0 60000 65536"/>
                              <ns4:gd name="T129" fmla="*/ 0 60000 65536"/>
                              <ns4:gd name="T130" fmla="*/ 0 60000 65536"/>
                              <ns4:gd name="T131" fmla="*/ 0 60000 65536"/>
                              <ns4:gd name="T132" fmla="*/ 0 60000 65536"/>
                              <ns4:gd name="T133" fmla="*/ 0 60000 65536"/>
                              <ns4:gd name="T134" fmla="*/ 0 60000 65536"/>
                              <ns4:gd name="T135" fmla="*/ 0 60000 65536"/>
                              <ns4:gd name="T136" fmla="*/ 0 60000 65536"/>
                              <ns4:gd name="T137" fmla="*/ 0 60000 65536"/>
                              <ns4:gd name="T138" fmla="*/ 0 60000 65536"/>
                              <ns4:gd name="T139" fmla="*/ 0 60000 65536"/>
                              <ns4:gd name="T140" fmla="*/ 0 60000 65536"/>
                            </ns4:gdLst>
                            <ns4:ahLst/>
                            <ns4:cxnLst>
                              <ns4:cxn ang="T94">
                                <ns4:pos x="T0" y="T1"/>
                              </ns4:cxn>
                              <ns4:cxn ang="T95">
                                <ns4:pos x="T2" y="T3"/>
                              </ns4:cxn>
                              <ns4:cxn ang="T96">
                                <ns4:pos x="T4" y="T5"/>
                              </ns4:cxn>
                              <ns4:cxn ang="T97">
                                <ns4:pos x="T6" y="T7"/>
                              </ns4:cxn>
                              <ns4:cxn ang="T98">
                                <ns4:pos x="T8" y="T9"/>
                              </ns4:cxn>
                              <ns4:cxn ang="T99">
                                <ns4:pos x="T10" y="T11"/>
                              </ns4:cxn>
                              <ns4:cxn ang="T100">
                                <ns4:pos x="T12" y="T13"/>
                              </ns4:cxn>
                              <ns4:cxn ang="T101">
                                <ns4:pos x="T14" y="T15"/>
                              </ns4:cxn>
                              <ns4:cxn ang="T102">
                                <ns4:pos x="T16" y="T17"/>
                              </ns4:cxn>
                              <ns4:cxn ang="T103">
                                <ns4:pos x="T18" y="T19"/>
                              </ns4:cxn>
                              <ns4:cxn ang="T104">
                                <ns4:pos x="T20" y="T21"/>
                              </ns4:cxn>
                              <ns4:cxn ang="T105">
                                <ns4:pos x="T22" y="T23"/>
                              </ns4:cxn>
                              <ns4:cxn ang="T106">
                                <ns4:pos x="T24" y="T25"/>
                              </ns4:cxn>
                              <ns4:cxn ang="T107">
                                <ns4:pos x="T26" y="T27"/>
                              </ns4:cxn>
                              <ns4:cxn ang="T108">
                                <ns4:pos x="T28" y="T29"/>
                              </ns4:cxn>
                              <ns4:cxn ang="T109">
                                <ns4:pos x="T30" y="T31"/>
                              </ns4:cxn>
                              <ns4:cxn ang="T110">
                                <ns4:pos x="T32" y="T33"/>
                              </ns4:cxn>
                              <ns4:cxn ang="T111">
                                <ns4:pos x="T34" y="T35"/>
                              </ns4:cxn>
                              <ns4:cxn ang="T112">
                                <ns4:pos x="T36" y="T37"/>
                              </ns4:cxn>
                              <ns4:cxn ang="T113">
                                <ns4:pos x="T38" y="T39"/>
                              </ns4:cxn>
                              <ns4:cxn ang="T114">
                                <ns4:pos x="T40" y="T41"/>
                              </ns4:cxn>
                              <ns4:cxn ang="T115">
                                <ns4:pos x="T42" y="T43"/>
                              </ns4:cxn>
                              <ns4:cxn ang="T116">
                                <ns4:pos x="T44" y="T45"/>
                              </ns4:cxn>
                              <ns4:cxn ang="T117">
                                <ns4:pos x="T46" y="T47"/>
                              </ns4:cxn>
                              <ns4:cxn ang="T118">
                                <ns4:pos x="T48" y="T49"/>
                              </ns4:cxn>
                              <ns4:cxn ang="T119">
                                <ns4:pos x="T50" y="T51"/>
                              </ns4:cxn>
                              <ns4:cxn ang="T120">
                                <ns4:pos x="T52" y="T53"/>
                              </ns4:cxn>
                              <ns4:cxn ang="T121">
                                <ns4:pos x="T54" y="T55"/>
                              </ns4:cxn>
                              <ns4:cxn ang="T122">
                                <ns4:pos x="T56" y="T57"/>
                              </ns4:cxn>
                              <ns4:cxn ang="T123">
                                <ns4:pos x="T58" y="T59"/>
                              </ns4:cxn>
                              <ns4:cxn ang="T124">
                                <ns4:pos x="T60" y="T61"/>
                              </ns4:cxn>
                              <ns4:cxn ang="T125">
                                <ns4:pos x="T62" y="T63"/>
                              </ns4:cxn>
                              <ns4:cxn ang="T126">
                                <ns4:pos x="T64" y="T65"/>
                              </ns4:cxn>
                              <ns4:cxn ang="T127">
                                <ns4:pos x="T66" y="T67"/>
                              </ns4:cxn>
                              <ns4:cxn ang="T128">
                                <ns4:pos x="T68" y="T69"/>
                              </ns4:cxn>
                              <ns4:cxn ang="T129">
                                <ns4:pos x="T70" y="T71"/>
                              </ns4:cxn>
                              <ns4:cxn ang="T130">
                                <ns4:pos x="T72" y="T73"/>
                              </ns4:cxn>
                              <ns4:cxn ang="T131">
                                <ns4:pos x="T74" y="T75"/>
                              </ns4:cxn>
                              <ns4:cxn ang="T132">
                                <ns4:pos x="T76" y="T77"/>
                              </ns4:cxn>
                              <ns4:cxn ang="T133">
                                <ns4:pos x="T78" y="T79"/>
                              </ns4:cxn>
                              <ns4:cxn ang="T134">
                                <ns4:pos x="T80" y="T81"/>
                              </ns4:cxn>
                              <ns4:cxn ang="T135">
                                <ns4:pos x="T82" y="T83"/>
                              </ns4:cxn>
                              <ns4:cxn ang="T136">
                                <ns4:pos x="T84" y="T85"/>
                              </ns4:cxn>
                              <ns4:cxn ang="T137">
                                <ns4:pos x="T86" y="T87"/>
                              </ns4:cxn>
                              <ns4:cxn ang="T138">
                                <ns4:pos x="T88" y="T89"/>
                              </ns4:cxn>
                              <ns4:cxn ang="T139">
                                <ns4:pos x="T90" y="T91"/>
                              </ns4:cxn>
                              <ns4:cxn ang="T140">
                                <ns4:pos x="T92" y="T93"/>
                              </ns4:cxn>
                            </ns4:cxnLst>
                            <ns4:rect l="0" t="0" r="r" b="b"/>
                            <ns4:pathLst>
                              <ns4:path w="590" h="634">
                                <ns4:moveTo>
                                  <ns4:pt x="442" y="559"/>
                                </ns4:moveTo>
                                <ns4:lnTo>
                                  <ns4:pt x="442" y="559"/>
                                </ns4:lnTo>
                                <ns4:cubicBezTo>
                                  <ns4:pt x="471" y="559"/>
                                  <ns4:pt x="471" y="559"/>
                                  <ns4:pt x="471" y="559"/>
                                </ns4:cubicBezTo>
                                <ns4:cubicBezTo>
                                  <ns4:pt x="501" y="559"/>
                                  <ns4:pt x="516" y="530"/>
                                  <ns4:pt x="516" y="515"/>
                                </ns4:cubicBezTo>
                                <ns4:cubicBezTo>
                                  <ns4:pt x="516" y="471"/>
                                  <ns4:pt x="516" y="471"/>
                                  <ns4:pt x="516" y="471"/>
                                </ns4:cubicBezTo>
                                <ns4:cubicBezTo>
                                  <ns4:pt x="516" y="456"/>
                                  <ns4:pt x="501" y="442"/>
                                  <ns4:pt x="471" y="442"/>
                                </ns4:cubicBezTo>
                                <ns4:cubicBezTo>
                                  <ns4:pt x="442" y="442"/>
                                  <ns4:pt x="442" y="442"/>
                                  <ns4:pt x="442" y="442"/>
                                </ns4:cubicBezTo>
                                <ns4:cubicBezTo>
                                  <ns4:pt x="412" y="442"/>
                                  <ns4:pt x="398" y="456"/>
                                  <ns4:pt x="398" y="471"/>
                                </ns4:cubicBezTo>
                                <ns4:cubicBezTo>
                                  <ns4:pt x="398" y="515"/>
                                  <ns4:pt x="398" y="515"/>
                                  <ns4:pt x="398" y="515"/>
                                </ns4:cubicBezTo>
                                <ns4:cubicBezTo>
                                  <ns4:pt x="398" y="530"/>
                                  <ns4:pt x="412" y="559"/>
                                  <ns4:pt x="442" y="559"/>
                                </ns4:cubicBezTo>
                                <ns4:close/>
                                <ns4:moveTo>
                                  <ns4:pt x="442" y="471"/>
                                </ns4:moveTo>
                                <ns4:lnTo>
                                  <ns4:pt x="442" y="471"/>
                                </ns4:lnTo>
                                <ns4:cubicBezTo>
                                  <ns4:pt x="471" y="471"/>
                                  <ns4:pt x="471" y="471"/>
                                  <ns4:pt x="471" y="471"/>
                                </ns4:cubicBezTo>
                                <ns4:cubicBezTo>
                                  <ns4:pt x="471" y="515"/>
                                  <ns4:pt x="471" y="515"/>
                                  <ns4:pt x="471" y="515"/>
                                </ns4:cubicBezTo>
                                <ns4:cubicBezTo>
                                  <ns4:pt x="442" y="515"/>
                                  <ns4:pt x="442" y="515"/>
                                  <ns4:pt x="442" y="515"/>
                                </ns4:cubicBezTo>
                                <ns4:lnTo>
                                  <ns4:pt x="442" y="471"/>
                                </ns4:lnTo>
                                <ns4:close/>
                                <ns4:moveTo>
                                  <ns4:pt x="442" y="397"/>
                                </ns4:moveTo>
                                <ns4:lnTo>
                                  <ns4:pt x="442" y="397"/>
                                </ns4:lnTo>
                                <ns4:cubicBezTo>
                                  <ns4:pt x="471" y="397"/>
                                  <ns4:pt x="471" y="397"/>
                                  <ns4:pt x="471" y="397"/>
                                </ns4:cubicBezTo>
                                <ns4:cubicBezTo>
                                  <ns4:pt x="501" y="397"/>
                                  <ns4:pt x="516" y="383"/>
                                  <ns4:pt x="516" y="353"/>
                                </ns4:cubicBezTo>
                                <ns4:cubicBezTo>
                                  <ns4:pt x="516" y="324"/>
                                  <ns4:pt x="516" y="324"/>
                                  <ns4:pt x="516" y="324"/>
                                </ns4:cubicBezTo>
                                <ns4:cubicBezTo>
                                  <ns4:pt x="516" y="294"/>
                                  <ns4:pt x="501" y="280"/>
                                  <ns4:pt x="471" y="280"/>
                                </ns4:cubicBezTo>
                                <ns4:cubicBezTo>
                                  <ns4:pt x="442" y="280"/>
                                  <ns4:pt x="442" y="280"/>
                                  <ns4:pt x="442" y="280"/>
                                </ns4:cubicBezTo>
                                <ns4:cubicBezTo>
                                  <ns4:pt x="412" y="280"/>
                                  <ns4:pt x="398" y="294"/>
                                  <ns4:pt x="398" y="324"/>
                                </ns4:cubicBezTo>
                                <ns4:cubicBezTo>
                                  <ns4:pt x="398" y="353"/>
                                  <ns4:pt x="398" y="353"/>
                                  <ns4:pt x="398" y="353"/>
                                </ns4:cubicBezTo>
                                <ns4:cubicBezTo>
                                  <ns4:pt x="398" y="383"/>
                                  <ns4:pt x="412" y="397"/>
                                  <ns4:pt x="442" y="397"/>
                                </ns4:cubicBezTo>
                                <ns4:close/>
                                <ns4:moveTo>
                                  <ns4:pt x="442" y="324"/>
                                </ns4:moveTo>
                                <ns4:lnTo>
                                  <ns4:pt x="442" y="324"/>
                                </ns4:lnTo>
                                <ns4:cubicBezTo>
                                  <ns4:pt x="471" y="324"/>
                                  <ns4:pt x="471" y="324"/>
                                  <ns4:pt x="471" y="324"/>
                                </ns4:cubicBezTo>
                                <ns4:cubicBezTo>
                                  <ns4:pt x="471" y="353"/>
                                  <ns4:pt x="471" y="353"/>
                                  <ns4:pt x="471" y="353"/>
                                </ns4:cubicBezTo>
                                <ns4:cubicBezTo>
                                  <ns4:pt x="442" y="353"/>
                                  <ns4:pt x="442" y="353"/>
                                  <ns4:pt x="442" y="353"/>
                                </ns4:cubicBezTo>
                                <ns4:lnTo>
                                  <ns4:pt x="442" y="324"/>
                                </ns4:lnTo>
                                <ns4:close/>
                                <ns4:moveTo>
                                  <ns4:pt x="516" y="44"/>
                                </ns4:moveTo>
                                <ns4:lnTo>
                                  <ns4:pt x="516" y="44"/>
                                </ns4:lnTo>
                                <ns4:cubicBezTo>
                                  <ns4:pt x="442" y="44"/>
                                  <ns4:pt x="442" y="44"/>
                                  <ns4:pt x="442" y="44"/>
                                </ns4:cubicBezTo>
                                <ns4:cubicBezTo>
                                  <ns4:pt x="442" y="29"/>
                                  <ns4:pt x="442" y="29"/>
                                  <ns4:pt x="442" y="29"/>
                                </ns4:cubicBezTo>
                                <ns4:cubicBezTo>
                                  <ns4:pt x="442" y="15"/>
                                  <ns4:pt x="427" y="0"/>
                                  <ns4:pt x="412" y="0"/>
                                </ns4:cubicBezTo>
                                <ns4:cubicBezTo>
                                  <ns4:pt x="412" y="0"/>
                                  <ns4:pt x="398" y="15"/>
                                  <ns4:pt x="398" y="29"/>
                                </ns4:cubicBezTo>
                                <ns4:cubicBezTo>
                                  <ns4:pt x="398" y="44"/>
                                  <ns4:pt x="398" y="44"/>
                                  <ns4:pt x="398" y="44"/>
                                </ns4:cubicBezTo>
                                <ns4:cubicBezTo>
                                  <ns4:pt x="207" y="44"/>
                                  <ns4:pt x="207" y="44"/>
                                  <ns4:pt x="207" y="44"/>
                                </ns4:cubicBezTo>
                                <ns4:cubicBezTo>
                                  <ns4:pt x="207" y="29"/>
                                  <ns4:pt x="207" y="29"/>
                                  <ns4:pt x="207" y="29"/>
                                </ns4:cubicBezTo>
                                <ns4:cubicBezTo>
                                  <ns4:pt x="207" y="15"/>
                                  <ns4:pt x="192" y="0"/>
                                  <ns4:pt x="177" y="0"/>
                                </ns4:cubicBezTo>
                                <ns4:cubicBezTo>
                                  <ns4:pt x="177" y="0"/>
                                  <ns4:pt x="162" y="15"/>
                                  <ns4:pt x="162" y="29"/>
                                </ns4:cubicBezTo>
                                <ns4:cubicBezTo>
                                  <ns4:pt x="162" y="44"/>
                                  <ns4:pt x="162" y="44"/>
                                  <ns4:pt x="162" y="44"/>
                                </ns4:cubicBezTo>
                                <ns4:cubicBezTo>
                                  <ns4:pt x="89" y="44"/>
                                  <ns4:pt x="89" y="44"/>
                                  <ns4:pt x="89" y="44"/>
                                </ns4:cubicBezTo>
                                <ns4:cubicBezTo>
                                  <ns4:pt x="44" y="44"/>
                                  <ns4:pt x="0" y="74"/>
                                  <ns4:pt x="0" y="118"/>
                                </ns4:cubicBezTo>
                                <ns4:cubicBezTo>
                                  <ns4:pt x="0" y="559"/>
                                  <ns4:pt x="0" y="559"/>
                                  <ns4:pt x="0" y="559"/>
                                </ns4:cubicBezTo>
                                <ns4:cubicBezTo>
                                  <ns4:pt x="0" y="604"/>
                                  <ns4:pt x="44" y="633"/>
                                  <ns4:pt x="89" y="633"/>
                                </ns4:cubicBezTo>
                                <ns4:cubicBezTo>
                                  <ns4:pt x="516" y="633"/>
                                  <ns4:pt x="516" y="633"/>
                                  <ns4:pt x="516" y="633"/>
                                </ns4:cubicBezTo>
                                <ns4:cubicBezTo>
                                  <ns4:pt x="560" y="633"/>
                                  <ns4:pt x="589" y="604"/>
                                  <ns4:pt x="589" y="559"/>
                                </ns4:cubicBezTo>
                                <ns4:cubicBezTo>
                                  <ns4:pt x="589" y="118"/>
                                  <ns4:pt x="589" y="118"/>
                                  <ns4:pt x="589" y="118"/>
                                </ns4:cubicBezTo>
                                <ns4:cubicBezTo>
                                  <ns4:pt x="589" y="74"/>
                                  <ns4:pt x="560" y="44"/>
                                  <ns4:pt x="516" y="44"/>
                                </ns4:cubicBezTo>
                                <ns4:close/>
                                <ns4:moveTo>
                                  <ns4:pt x="560" y="559"/>
                                </ns4:moveTo>
                                <ns4:lnTo>
                                  <ns4:pt x="560" y="559"/>
                                </ns4:lnTo>
                                <ns4:cubicBezTo>
                                  <ns4:pt x="560" y="574"/>
                                  <ns4:pt x="530" y="589"/>
                                  <ns4:pt x="516" y="589"/>
                                </ns4:cubicBezTo>
                                <ns4:cubicBezTo>
                                  <ns4:pt x="89" y="589"/>
                                  <ns4:pt x="89" y="589"/>
                                  <ns4:pt x="89" y="589"/>
                                </ns4:cubicBezTo>
                                <ns4:cubicBezTo>
                                  <ns4:pt x="59" y="589"/>
                                  <ns4:pt x="44" y="574"/>
                                  <ns4:pt x="44" y="559"/>
                                </ns4:cubicBezTo>
                                <ns4:cubicBezTo>
                                  <ns4:pt x="44" y="206"/>
                                  <ns4:pt x="44" y="206"/>
                                  <ns4:pt x="44" y="206"/>
                                </ns4:cubicBezTo>
                                <ns4:cubicBezTo>
                                  <ns4:pt x="560" y="206"/>
                                  <ns4:pt x="560" y="206"/>
                                  <ns4:pt x="560" y="206"/>
                                </ns4:cubicBezTo>
                                <ns4:lnTo>
                                  <ns4:pt x="560" y="559"/>
                                </ns4:lnTo>
                                <ns4:close/>
                                <ns4:moveTo>
                                  <ns4:pt x="560" y="162"/>
                                </ns4:moveTo>
                                <ns4:lnTo>
                                  <ns4:pt x="560" y="162"/>
                                </ns4:lnTo>
                                <ns4:cubicBezTo>
                                  <ns4:pt x="44" y="162"/>
                                  <ns4:pt x="44" y="162"/>
                                  <ns4:pt x="44" y="162"/>
                                </ns4:cubicBezTo>
                                <ns4:cubicBezTo>
                                  <ns4:pt x="44" y="118"/>
                                  <ns4:pt x="44" y="118"/>
                                  <ns4:pt x="44" y="118"/>
                                </ns4:cubicBezTo>
                                <ns4:cubicBezTo>
                                  <ns4:pt x="44" y="103"/>
                                  <ns4:pt x="59" y="88"/>
                                  <ns4:pt x="89" y="88"/>
                                </ns4:cubicBezTo>
                                <ns4:cubicBezTo>
                                  <ns4:pt x="162" y="88"/>
                                  <ns4:pt x="162" y="88"/>
                                  <ns4:pt x="162" y="88"/>
                                </ns4:cubicBezTo>
                                <ns4:cubicBezTo>
                                  <ns4:pt x="162" y="103"/>
                                  <ns4:pt x="162" y="103"/>
                                  <ns4:pt x="162" y="103"/>
                                </ns4:cubicBezTo>
                                <ns4:cubicBezTo>
                                  <ns4:pt x="162" y="118"/>
                                  <ns4:pt x="177" y="118"/>
                                  <ns4:pt x="177" y="118"/>
                                </ns4:cubicBezTo>
                                <ns4:cubicBezTo>
                                  <ns4:pt x="192" y="118"/>
                                  <ns4:pt x="207" y="118"/>
                                  <ns4:pt x="207" y="103"/>
                                </ns4:cubicBezTo>
                                <ns4:cubicBezTo>
                                  <ns4:pt x="207" y="88"/>
                                  <ns4:pt x="207" y="88"/>
                                  <ns4:pt x="207" y="88"/>
                                </ns4:cubicBezTo>
                                <ns4:cubicBezTo>
                                  <ns4:pt x="398" y="88"/>
                                  <ns4:pt x="398" y="88"/>
                                  <ns4:pt x="398" y="88"/>
                                </ns4:cubicBezTo>
                                <ns4:cubicBezTo>
                                  <ns4:pt x="398" y="103"/>
                                  <ns4:pt x="398" y="103"/>
                                  <ns4:pt x="398" y="103"/>
                                </ns4:cubicBezTo>
                                <ns4:cubicBezTo>
                                  <ns4:pt x="398" y="118"/>
                                  <ns4:pt x="412" y="118"/>
                                  <ns4:pt x="412" y="118"/>
                                </ns4:cubicBezTo>
                                <ns4:cubicBezTo>
                                  <ns4:pt x="427" y="118"/>
                                  <ns4:pt x="442" y="118"/>
                                  <ns4:pt x="442" y="103"/>
                                </ns4:cubicBezTo>
                                <ns4:cubicBezTo>
                                  <ns4:pt x="442" y="88"/>
                                  <ns4:pt x="442" y="88"/>
                                  <ns4:pt x="442" y="88"/>
                                </ns4:cubicBezTo>
                                <ns4:cubicBezTo>
                                  <ns4:pt x="516" y="88"/>
                                  <ns4:pt x="516" y="88"/>
                                  <ns4:pt x="516" y="88"/>
                                </ns4:cubicBezTo>
                                <ns4:cubicBezTo>
                                  <ns4:pt x="530" y="88"/>
                                  <ns4:pt x="560" y="103"/>
                                  <ns4:pt x="560" y="118"/>
                                </ns4:cubicBezTo>
                                <ns4:lnTo>
                                  <ns4:pt x="560" y="162"/>
                                </ns4:lnTo>
                                <ns4:close/>
                                <ns4:moveTo>
                                  <ns4:pt x="118" y="397"/>
                                </ns4:moveTo>
                                <ns4:lnTo>
                                  <ns4:pt x="118" y="397"/>
                                </ns4:lnTo>
                                <ns4:cubicBezTo>
                                  <ns4:pt x="162" y="397"/>
                                  <ns4:pt x="162" y="397"/>
                                  <ns4:pt x="162" y="397"/>
                                </ns4:cubicBezTo>
                                <ns4:cubicBezTo>
                                  <ns4:pt x="177" y="397"/>
                                  <ns4:pt x="207" y="383"/>
                                  <ns4:pt x="207" y="353"/>
                                </ns4:cubicBezTo>
                                <ns4:cubicBezTo>
                                  <ns4:pt x="207" y="324"/>
                                  <ns4:pt x="207" y="324"/>
                                  <ns4:pt x="207" y="324"/>
                                </ns4:cubicBezTo>
                                <ns4:cubicBezTo>
                                  <ns4:pt x="207" y="294"/>
                                  <ns4:pt x="177" y="280"/>
                                  <ns4:pt x="162" y="280"/>
                                </ns4:cubicBezTo>
                                <ns4:cubicBezTo>
                                  <ns4:pt x="118" y="280"/>
                                  <ns4:pt x="118" y="280"/>
                                  <ns4:pt x="118" y="280"/>
                                </ns4:cubicBezTo>
                                <ns4:cubicBezTo>
                                  <ns4:pt x="103" y="280"/>
                                  <ns4:pt x="89" y="294"/>
                                  <ns4:pt x="89" y="324"/>
                                </ns4:cubicBezTo>
                                <ns4:cubicBezTo>
                                  <ns4:pt x="89" y="353"/>
                                  <ns4:pt x="89" y="353"/>
                                  <ns4:pt x="89" y="353"/>
                                </ns4:cubicBezTo>
                                <ns4:cubicBezTo>
                                  <ns4:pt x="89" y="383"/>
                                  <ns4:pt x="103" y="397"/>
                                  <ns4:pt x="118" y="397"/>
                                </ns4:cubicBezTo>
                                <ns4:close/>
                                <ns4:moveTo>
                                  <ns4:pt x="118" y="324"/>
                                </ns4:moveTo>
                                <ns4:lnTo>
                                  <ns4:pt x="118" y="324"/>
                                </ns4:lnTo>
                                <ns4:cubicBezTo>
                                  <ns4:pt x="162" y="324"/>
                                  <ns4:pt x="162" y="324"/>
                                  <ns4:pt x="162" y="324"/>
                                </ns4:cubicBezTo>
                                <ns4:cubicBezTo>
                                  <ns4:pt x="162" y="353"/>
                                  <ns4:pt x="162" y="353"/>
                                  <ns4:pt x="162" y="353"/>
                                </ns4:cubicBezTo>
                                <ns4:cubicBezTo>
                                  <ns4:pt x="118" y="353"/>
                                  <ns4:pt x="118" y="353"/>
                                  <ns4:pt x="118" y="353"/>
                                </ns4:cubicBezTo>
                                <ns4:lnTo>
                                  <ns4:pt x="118" y="324"/>
                                </ns4:lnTo>
                                <ns4:close/>
                                <ns4:moveTo>
                                  <ns4:pt x="280" y="397"/>
                                </ns4:moveTo>
                                <ns4:lnTo>
                                  <ns4:pt x="280" y="397"/>
                                </ns4:lnTo>
                                <ns4:cubicBezTo>
                                  <ns4:pt x="324" y="397"/>
                                  <ns4:pt x="324" y="397"/>
                                  <ns4:pt x="324" y="397"/>
                                </ns4:cubicBezTo>
                                <ns4:cubicBezTo>
                                  <ns4:pt x="339" y="397"/>
                                  <ns4:pt x="354" y="383"/>
                                  <ns4:pt x="354" y="353"/>
                                </ns4:cubicBezTo>
                                <ns4:cubicBezTo>
                                  <ns4:pt x="354" y="324"/>
                                  <ns4:pt x="354" y="324"/>
                                  <ns4:pt x="354" y="324"/>
                                </ns4:cubicBezTo>
                                <ns4:cubicBezTo>
                                  <ns4:pt x="354" y="294"/>
                                  <ns4:pt x="339" y="280"/>
                                  <ns4:pt x="324" y="280"/>
                                </ns4:cubicBezTo>
                                <ns4:cubicBezTo>
                                  <ns4:pt x="280" y="280"/>
                                  <ns4:pt x="280" y="280"/>
                                  <ns4:pt x="280" y="280"/>
                                </ns4:cubicBezTo>
                                <ns4:cubicBezTo>
                                  <ns4:pt x="265" y="280"/>
                                  <ns4:pt x="236" y="294"/>
                                  <ns4:pt x="236" y="324"/>
                                </ns4:cubicBezTo>
                                <ns4:cubicBezTo>
                                  <ns4:pt x="236" y="353"/>
                                  <ns4:pt x="236" y="353"/>
                                  <ns4:pt x="236" y="353"/>
                                </ns4:cubicBezTo>
                                <ns4:cubicBezTo>
                                  <ns4:pt x="236" y="383"/>
                                  <ns4:pt x="265" y="397"/>
                                  <ns4:pt x="280" y="397"/>
                                </ns4:cubicBezTo>
                                <ns4:close/>
                                <ns4:moveTo>
                                  <ns4:pt x="280" y="324"/>
                                </ns4:moveTo>
                                <ns4:lnTo>
                                  <ns4:pt x="280" y="324"/>
                                </ns4:lnTo>
                                <ns4:cubicBezTo>
                                  <ns4:pt x="324" y="324"/>
                                  <ns4:pt x="324" y="324"/>
                                  <ns4:pt x="324" y="324"/>
                                </ns4:cubicBezTo>
                                <ns4:cubicBezTo>
                                  <ns4:pt x="324" y="353"/>
                                  <ns4:pt x="324" y="353"/>
                                  <ns4:pt x="324" y="353"/>
                                </ns4:cubicBezTo>
                                <ns4:cubicBezTo>
                                  <ns4:pt x="280" y="353"/>
                                  <ns4:pt x="280" y="353"/>
                                  <ns4:pt x="280" y="353"/>
                                </ns4:cubicBezTo>
                                <ns4:lnTo>
                                  <ns4:pt x="280" y="324"/>
                                </ns4:lnTo>
                                <ns4:close/>
                                <ns4:moveTo>
                                  <ns4:pt x="118" y="559"/>
                                </ns4:moveTo>
                                <ns4:lnTo>
                                  <ns4:pt x="118" y="559"/>
                                </ns4:lnTo>
                                <ns4:cubicBezTo>
                                  <ns4:pt x="162" y="559"/>
                                  <ns4:pt x="162" y="559"/>
                                  <ns4:pt x="162" y="559"/>
                                </ns4:cubicBezTo>
                                <ns4:cubicBezTo>
                                  <ns4:pt x="177" y="559"/>
                                  <ns4:pt x="207" y="530"/>
                                  <ns4:pt x="207" y="515"/>
                                </ns4:cubicBezTo>
                                <ns4:cubicBezTo>
                                  <ns4:pt x="207" y="471"/>
                                  <ns4:pt x="207" y="471"/>
                                  <ns4:pt x="207" y="471"/>
                                </ns4:cubicBezTo>
                                <ns4:cubicBezTo>
                                  <ns4:pt x="207" y="456"/>
                                  <ns4:pt x="177" y="442"/>
                                  <ns4:pt x="162" y="442"/>
                                </ns4:cubicBezTo>
                                <ns4:cubicBezTo>
                                  <ns4:pt x="118" y="442"/>
                                  <ns4:pt x="118" y="442"/>
                                  <ns4:pt x="118" y="442"/>
                                </ns4:cubicBezTo>
                                <ns4:cubicBezTo>
                                  <ns4:pt x="103" y="442"/>
                                  <ns4:pt x="89" y="456"/>
                                  <ns4:pt x="89" y="471"/>
                                </ns4:cubicBezTo>
                                <ns4:cubicBezTo>
                                  <ns4:pt x="89" y="515"/>
                                  <ns4:pt x="89" y="515"/>
                                  <ns4:pt x="89" y="515"/>
                                </ns4:cubicBezTo>
                                <ns4:cubicBezTo>
                                  <ns4:pt x="89" y="530"/>
                                  <ns4:pt x="103" y="559"/>
                                  <ns4:pt x="118" y="559"/>
                                </ns4:cubicBezTo>
                                <ns4:close/>
                                <ns4:moveTo>
                                  <ns4:pt x="118" y="471"/>
                                </ns4:moveTo>
                                <ns4:lnTo>
                                  <ns4:pt x="118" y="471"/>
                                </ns4:lnTo>
                                <ns4:cubicBezTo>
                                  <ns4:pt x="162" y="471"/>
                                  <ns4:pt x="162" y="471"/>
                                  <ns4:pt x="162" y="471"/>
                                </ns4:cubicBezTo>
                                <ns4:cubicBezTo>
                                  <ns4:pt x="162" y="515"/>
                                  <ns4:pt x="162" y="515"/>
                                  <ns4:pt x="162" y="515"/>
                                </ns4:cubicBezTo>
                                <ns4:cubicBezTo>
                                  <ns4:pt x="118" y="515"/>
                                  <ns4:pt x="118" y="515"/>
                                  <ns4:pt x="118" y="515"/>
                                </ns4:cubicBezTo>
                                <ns4:lnTo>
                                  <ns4:pt x="118" y="471"/>
                                </ns4:lnTo>
                                <ns4:close/>
                                <ns4:moveTo>
                                  <ns4:pt x="280" y="559"/>
                                </ns4:moveTo>
                                <ns4:lnTo>
                                  <ns4:pt x="280" y="559"/>
                                </ns4:lnTo>
                                <ns4:cubicBezTo>
                                  <ns4:pt x="324" y="559"/>
                                  <ns4:pt x="324" y="559"/>
                                  <ns4:pt x="324" y="559"/>
                                </ns4:cubicBezTo>
                                <ns4:cubicBezTo>
                                  <ns4:pt x="339" y="559"/>
                                  <ns4:pt x="354" y="530"/>
                                  <ns4:pt x="354" y="515"/>
                                </ns4:cubicBezTo>
                                <ns4:cubicBezTo>
                                  <ns4:pt x="354" y="471"/>
                                  <ns4:pt x="354" y="471"/>
                                  <ns4:pt x="354" y="471"/>
                                </ns4:cubicBezTo>
                                <ns4:cubicBezTo>
                                  <ns4:pt x="354" y="456"/>
                                  <ns4:pt x="339" y="442"/>
                                  <ns4:pt x="324" y="442"/>
                                </ns4:cubicBezTo>
                                <ns4:cubicBezTo>
                                  <ns4:pt x="280" y="442"/>
                                  <ns4:pt x="280" y="442"/>
                                  <ns4:pt x="280" y="442"/>
                                </ns4:cubicBezTo>
                                <ns4:cubicBezTo>
                                  <ns4:pt x="265" y="442"/>
                                  <ns4:pt x="236" y="456"/>
                                  <ns4:pt x="236" y="471"/>
                                </ns4:cubicBezTo>
                                <ns4:cubicBezTo>
                                  <ns4:pt x="236" y="515"/>
                                  <ns4:pt x="236" y="515"/>
                                  <ns4:pt x="236" y="515"/>
                                </ns4:cubicBezTo>
                                <ns4:cubicBezTo>
                                  <ns4:pt x="236" y="530"/>
                                  <ns4:pt x="265" y="559"/>
                                  <ns4:pt x="280" y="559"/>
                                </ns4:cubicBezTo>
                                <ns4:close/>
                                <ns4:moveTo>
                                  <ns4:pt x="280" y="471"/>
                                </ns4:moveTo>
                                <ns4:lnTo>
                                  <ns4:pt x="280" y="471"/>
                                </ns4:lnTo>
                                <ns4:cubicBezTo>
                                  <ns4:pt x="324" y="471"/>
                                  <ns4:pt x="324" y="471"/>
                                  <ns4:pt x="324" y="471"/>
                                </ns4:cubicBezTo>
                                <ns4:cubicBezTo>
                                  <ns4:pt x="324" y="515"/>
                                  <ns4:pt x="324" y="515"/>
                                  <ns4:pt x="324" y="515"/>
                                </ns4:cubicBezTo>
                                <ns4:cubicBezTo>
                                  <ns4:pt x="280" y="515"/>
                                  <ns4:pt x="280" y="515"/>
                                  <ns4:pt x="280" y="515"/>
                                </ns4:cubicBezTo>
                                <ns4:lnTo>
                                  <ns4:pt x="280" y="471"/>
                                </ns4:lnTo>
                                <ns4:close/>
                              </ns4:path>
                            </ns4:pathLst>
                          </ns4:custGeom>
                          <ns4:solidFill>
                            <ns4:schemeClr val="bg1"/>
                          </ns4:solidFill>
                          <ns4:ln>
                            <ns4:noFill/>
                          </ns4:ln>
                        </ns5:spPr>
                        <ns5:txbx>
                          <w:txbxContent>
                            <w:p ns2:paraId="5ACC2168">
                              <w:pPr>
                                <w:jc w:val="center"/>
                              </w:pPr>
                            </w:p>
                          </w:txbxContent>
                        </ns5:txbx>
                        <ns5:bodyPr wrap="square" lIns="121908" tIns="60955" rIns="121908" bIns="60955" anchor="ctr" anchorCtr="1">
                          <ns4:noAutofit/>
                        </ns5:bodyPr>
                      </ns5:wsp>
                    </ns8:wgp>
                  </ns4:graphicData>
                </ns4:graphic>
              </ns3:anchor>
            </w:drawing>
          </ns1:Choice>
          <ns1:Fallback>
            <w:pict>
              <ns6:group id="_x0000_s1026" ns7:spid="_x0000_s1026" ns7:spt="203" style="position:absolute;left:0pt;margin-left:-51.85pt;margin-top:14.85pt;height:13.5pt;width:13.5pt;z-index:251671552;mso-width-relative:page;mso-height-relative:page;" coordorigin="845,2535" coordsize="270,270" ns7:gfxdata="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">
                <ns7:lock ns6:ext="edit" aspectratio="f"/>
                <ns6:shape id="_x0000_s1026" ns7:spid="_x0000_s1026" ns7:spt="3" type="#_x0000_t3" style="position:absolute;left:845;top:2535;height:270;width:270;v-text-anchor:middle;" fillcolor="#53637C" filled="t" stroked="f" coordsize="21600,21600" ns7:gfxdata="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uCmnm8AAAA&#10;2gAAAA8AAAAAAAAAAQAgAAAAIgAAAGRycy9kb3ducmV2LnhtbFBLAQIUABQAAAAIAIdO4kAzLwWe&#10;OwAAADkAAAAQAAAAAAAAAAEAIAAAAAsBAABkcnMvc2hhcGV4bWwueG1sUEsFBgAAAAAGAAYAWwEA&#10;ALUDAAAAAA==&#10;">
                  <ns6:fill on="t" focussize="0,0"/>
                  <ns6:stroke on="f" weight="1pt" miterlimit="8" joinstyle="miter"/>
                  <ns6:imagedata ns7:title=""/>
                  <ns7:lock ns6:ext="edit" aspectratio="f"/>
                  <ns6:textbox>
                    <w:txbxContent>
                      <w:p ns2:paraId="53C1B94C">
                        <w:pPr>
                          <w:jc w:val="center"/>
                        </w:pPr>
                      </w:p>
                    </w:txbxContent>
                  </ns6:textbox>
                </ns6:shape>
                <ns6:shape id="日历" ns7:spid="_x0000_s1026" ns7:spt="100" style="position:absolute;left:907;top:2597;height:148;width:126;v-text-anchor:middle-center;" fillcolor="#FFFFFF [3212]" filled="t" stroked="f" coordsize="590,634" ns7:gfxdata="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HdUC8AAAA&#10;3QAAAA8AAAAAAAAAAQAgAAAAIgAAAGRycy9kb3ducmV2LnhtbFBLAQIUABQAAAAIAIdO4kAzLwWe&#10;OwAAADkAAAAQAAAAAAAAAAEAIAAAAAsBAABkcnMvc2hhcGV4bWwueG1sUEsFBgAAAAAGAAYAWwEA&#10;ALUDAAAAAA==&#10;" path="m442,559l442,559c471,559,471,559,471,559c501,559,516,530,516,515c516,471,516,471,516,471c516,456,501,442,471,442c442,442,442,442,442,442c412,442,398,456,398,471c398,515,398,515,398,515c398,530,412,559,442,559xm442,471l442,471c471,471,471,471,471,471c471,515,471,515,471,515c442,515,442,515,442,515l442,471xm442,397l442,397c471,397,471,397,471,397c501,397,516,383,516,353c516,324,516,324,516,324c516,294,501,280,471,280c442,280,442,280,442,280c412,280,398,294,398,324c398,353,398,353,398,353c398,383,412,397,442,397xm442,324l442,324c471,324,471,324,471,324c471,353,471,353,471,353c442,353,442,353,442,353l442,324xm516,44l516,44c442,44,442,44,442,44c442,29,442,29,442,29c442,15,427,0,412,0c412,0,398,15,398,29c398,44,398,44,398,44c207,44,207,44,207,44c207,29,207,29,207,29c207,15,192,0,177,0c177,0,162,15,162,29c162,44,162,44,162,44c89,44,89,44,89,44c44,44,0,74,0,118c0,559,0,559,0,559c0,604,44,633,89,633c516,633,516,633,516,633c560,633,589,604,589,559c589,118,589,118,589,118c589,74,560,44,516,44xm560,559l560,559c560,574,530,589,516,589c89,589,89,589,89,589c59,589,44,574,44,559c44,206,44,206,44,206c560,206,560,206,560,206l560,559xm560,162l560,162c44,162,44,162,44,162c44,118,44,118,44,118c44,103,59,88,89,88c162,88,162,88,162,88c162,103,162,103,162,103c162,118,177,118,177,118c192,118,207,118,207,103c207,88,207,88,207,88c398,88,398,88,398,88c398,103,398,103,398,103c398,118,412,118,412,118c427,118,442,118,442,103c442,88,442,88,442,88c516,88,516,88,516,88c530,88,560,103,560,118l560,162xm118,397l118,397c162,397,162,397,162,397c177,397,207,383,207,353c207,324,207,324,207,324c207,294,177,280,162,280c118,280,118,280,118,280c103,280,89,294,89,324c89,353,89,353,89,353c89,383,103,397,118,397xm118,324l118,324c162,324,162,324,162,324c162,353,162,353,162,353c118,353,118,353,118,353l118,324xm280,397l280,397c324,397,324,397,324,397c339,397,354,383,354,353c354,324,354,324,354,324c354,294,339,280,324,280c280,280,280,280,280,280c265,280,236,294,236,324c236,353,236,353,236,353c236,383,265,397,280,397xm280,324l280,324c324,324,324,324,324,324c324,353,324,353,324,353c280,353,280,353,280,353l280,324xm118,559l118,559c162,559,162,559,162,559c177,559,207,530,207,515c207,471,207,471,207,471c207,456,177,442,162,442c118,442,118,442,118,442c103,442,89,456,89,471c89,515,89,515,89,515c89,530,103,559,118,559xm118,471l118,471c162,471,162,471,162,471c162,515,162,515,162,515c118,515,118,515,118,515l118,471xm280,559l280,559c324,559,324,559,324,559c339,559,354,530,354,515c354,471,354,471,354,471c354,456,339,442,324,442c280,442,280,442,280,442c265,442,236,456,236,471c236,515,236,515,236,515c236,530,265,559,280,559xm280,471l280,471c324,471,324,471,324,471c324,515,324,515,324,515c280,515,280,515,280,515l280,471xe">
                  <ns6:path textboxrect="0,0,590,634" ns7:connectlocs="213524,370563;213524,293004;180430,341396;200377,312228;200377,341396;200377,263173;233924,214781;180430,214781;200377,214781;213524,234005;233924,29167;200377,19224;180430,29167;80241,0;40347,29167;40347,419618;267018,78222;253871,370563;19947,370563;253871,370563;19947,107390;73441,58335;93842,68279;180430,68279;200377,58335;253871,107390;73441,263173;73441,185613;40347,234005;53494,214781;53494,234005;126936,263173;160483,214781;106988,214781;126936,214781;146883,234005;53494,370563;93842,341396;53494,293004;53494,370563;73441,312228;53494,312228;146883,370563;146883,293004;106988,341396;126936,312228;126936,341396" ns7:connectangles="0,0,0,0,0,0,0,0,0,0,0,0,0,0,0,0,0,0,0,0,0,0,0,0,0,0,0,0,0,0,0,0,0,0,0,0,0,0,0,0,0,0,0,0,0,0,0"/>
                  <ns6:fill on="t" focussize="0,0"/>
                  <ns6:stroke on="f"/>
                  <ns6:imagedata ns7:title=""/>
                  <ns7:lock ns6:ext="edit" aspectratio="f"/>
                  <ns6:textbox inset="9.59905511811024pt,4.7996062992126pt,9.59905511811024pt,4.7996062992126pt">
                    <w:txbxContent>
                      <w:p ns2:paraId="5ACC2168">
                        <w:pPr>
                          <w:jc w:val="center"/>
                        </w:pPr>
                      </w:p>
                    </w:txbxContent>
                  </ns6:textbox>
                </ns6:shape>
              </ns6:group>
            </w:pict>
          </ns1:Fallback>
        </ns1:AlternateContent>
      </w:r>
      <w:r>
        <ns1:AlternateContent>
          <ns1:Choice Requires="wps">
            <w:drawing>
              <ns3:anchor distT="0" distB="0" distL="114300" distR="114300" simplePos="0" relativeHeight="251670528" behindDoc="0" locked="0" layoutInCell="1" allowOverlap="1">
                <ns3:simplePos x="0" y="0"/>
                <ns3:positionH relativeFrom="column">
                  <ns3:posOffset>1253490</ns3:posOffset>
                </ns3:positionH>
                <ns3:positionV relativeFrom="paragraph">
                  <ns3:posOffset>19050</ns3:posOffset>
                </ns3:positionV>
                <ns3:extent cx="2131060" cy="726440"/>
                <ns3:effectExtent l="0" t="0" r="0" b="0"/>
                <ns3:wrapNone/>
                <ns3:docPr id="3" name="文本框 42"/>
                <ns3:cNvGraphicFramePr/>
                <ns4:graphic>
                  <ns4:graphicData uri="http://schemas.microsoft.com/office/word/2010/wordprocessingShape">
                    <ns5:wsp>
                      <ns5:cNvSpPr txBox="1"/>
                      <ns5:spPr>
                        <ns4:xfrm>
                          <ns4:off x="2396490" y="1470025"/>
                          <ns4:ext cx="2131060" cy="726440"/>
                        </ns4:xfrm>
                        <ns4:prstGeom prst="rect">
                          <ns4:avLst/>
                        </ns4:prstGeom>
                        <ns4:noFill/>
                        <ns4:ln>
                          <ns4:noFill/>
                        </ns4:ln>
                      </ns5:spPr>
                      <ns5:txbx>
                        <w:txbxContent>
                          <w:p ns2:paraId="0CF71BD1">
                            <w:pPr>
                              <w:pStyle w:val="4"/>
                              <w:spacing w:before="0" w:beforeAutospacing="0" w:after="0" w:afterAutospacing="0" w:line="500" w:lineRule="exact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18"/>
                                <w:szCs w:val="20"/>
                                <ns2:textFill>
                                  <ns2:solidFill>
                                    <ns2:schemeClr ns2:val="tx1">
                                      <ns2:lumMod ns2:val="75000"/>
                                      <ns2:lumOff ns2:val="25000"/>
                                    </ns2:schemeClr>
                                  </ns2:solidFill>
                                </ns2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18"/>
                                <w:szCs w:val="20"/>
                                <ns2:textFill>
                                  <ns2:solidFill>
                                    <ns2:schemeClr ns2:val="tx1">
                                      <ns2:lumMod ns2:val="75000"/>
                                      <ns2:lumOff ns2:val="25000"/>
                                    </ns2:schemeClr>
                                  </ns2:solidFill>
                                </ns2:textFill>
                              </w:rPr>
                              <w:t>现居：待补充</w:t>
                            </w:r>
                          </w:p>
                          <w:p ns2:paraId="438673B4">
                            <w:pPr>
                              <w:pStyle w:val="4"/>
                              <w:spacing w:before="0" w:beforeAutospacing="0" w:after="0" w:afterAutospacing="0" w:line="500" w:lineRule="exact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18"/>
                                <w:szCs w:val="20"/>
                                <ns2:textFill>
                                  <ns2:solidFill>
                                    <ns2:schemeClr ns2:val="tx1">
                                      <ns2:lumMod ns2:val="75000"/>
                                      <ns2:lumOff ns2:val="25000"/>
                                    </ns2:schemeClr>
                                  </ns2:solidFill>
                                </ns2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18"/>
                                <w:szCs w:val="20"/>
                                <ns2:textFill>
                                  <ns2:solidFill>
                                    <ns2:schemeClr ns2:val="tx1">
                                      <ns2:lumMod ns2:val="75000"/>
                                      <ns2:lumOff ns2:val="25000"/>
                                    </ns2:schemeClr>
                                  </ns2:solidFill>
                                </ns2:textFill>
                              </w:rPr>
                              <w:t>邮箱：待补充</w:t>
                            </w:r>
                          </w:p>
                          <w:p ns2:paraId="3D8B3C2C">
                            <w:pPr>
                              <w:pStyle w:val="4"/>
                              <w:spacing w:before="0" w:beforeAutospacing="0" w:after="0" w:afterAutospacing="0" w:line="500" w:lineRule="exact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18"/>
                                <ns2:textFill>
                                  <ns2:solidFill>
                                    <ns2:schemeClr ns2:val="tx1">
                                      <ns2:lumMod ns2:val="75000"/>
                                      <ns2:lumOff ns2:val="25000"/>
                                    </ns2:schemeClr>
                                  </ns2:solidFill>
                                </ns2:textFill>
                              </w:rPr>
                            </w:pPr>
                          </w:p>
                        </w:txbxContent>
                      </ns5:txbx>
                      <ns5:bodyPr wrap="square" rtlCol="0">
                        <ns4:spAutoFit/>
                      </ns5:bodyPr>
                    </ns5:wsp>
                  </ns4:graphicData>
                </ns4:graphic>
              </ns3:anchor>
            </w:drawing>
          </ns1:Choice>
          <ns1:Fallback>
            <w:pict>
              <ns6:shape id="文本框 42" ns7:spid="_x0000_s1026" ns7:spt="202" type="#_x0000_t202" style="position:absolute;left:0pt;margin-left:98.7pt;margin-top:1.5pt;height:57.2pt;width:167.8pt;z-index:251670528;mso-width-relative:page;mso-height-relative:page;" filled="f" stroked="f" coordsize="21600,21600" ns7:gfxdata="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OB/0pNQAAAAJAQAADwAAAAAAAAABACAAAAAiAAAAZHJz&#10;L2Rvd25yZXYueG1sUEsBAhQAFAAAAAgAh07iQEf31cnPAQAAggMAAA4AAAAAAAAAAQAgAAAAIwEA&#10;AGRycy9lMm9Eb2MueG1sUEsFBgAAAAAGAAYAWQEAAGQFAAAAAA==&#10;">
                <ns6:fill on="f" focussize="0,0"/>
                <ns6:stroke on="f"/>
                <ns6:imagedata ns7:title=""/>
                <ns7:lock ns6:ext="edit" aspectratio="f"/>
                <ns6:textbox style="mso-fit-shape-to-text:t;">
                  <w:txbxContent>
                    <w:p ns2:paraId="0CF71BD1">
                      <w:pPr>
                        <w:pStyle w:val="4"/>
                        <w:spacing w:before="0" w:beforeAutospacing="0" w:after="0" w:afterAutospacing="0" w:line="500" w:lineRule="exact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18"/>
                          <w:szCs w:val="20"/>
                          <ns2:textFill>
                            <ns2:solidFill>
                              <ns2:schemeClr ns2:val="tx1">
                                <ns2:lumMod ns2:val="75000"/>
                                <ns2:lumOff ns2:val="25000"/>
                              </ns2:schemeClr>
                            </ns2:solidFill>
                          </ns2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18"/>
                          <w:szCs w:val="20"/>
                          <ns2:textFill>
                            <ns2:solidFill>
                              <ns2:schemeClr ns2:val="tx1">
                                <ns2:lumMod ns2:val="75000"/>
                                <ns2:lumOff ns2:val="25000"/>
                              </ns2:schemeClr>
                            </ns2:solidFill>
                          </ns2:textFill>
                        </w:rPr>
                        <w:t>现居：待补充</w:t>
                      </w:r>
                    </w:p>
                    <w:p ns2:paraId="438673B4">
                      <w:pPr>
                        <w:pStyle w:val="4"/>
                        <w:spacing w:before="0" w:beforeAutospacing="0" w:after="0" w:afterAutospacing="0" w:line="500" w:lineRule="exact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18"/>
                          <w:szCs w:val="20"/>
                          <ns2:textFill>
                            <ns2:solidFill>
                              <ns2:schemeClr ns2:val="tx1">
                                <ns2:lumMod ns2:val="75000"/>
                                <ns2:lumOff ns2:val="25000"/>
                              </ns2:schemeClr>
                            </ns2:solidFill>
                          </ns2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18"/>
                          <w:szCs w:val="20"/>
                          <ns2:textFill>
                            <ns2:solidFill>
                              <ns2:schemeClr ns2:val="tx1">
                                <ns2:lumMod ns2:val="75000"/>
                                <ns2:lumOff ns2:val="25000"/>
                              </ns2:schemeClr>
                            </ns2:solidFill>
                          </ns2:textFill>
                        </w:rPr>
                        <w:t>邮箱：待补充</w:t>
                      </w:r>
                    </w:p>
                    <w:p ns2:paraId="3D8B3C2C">
                      <w:pPr>
                        <w:pStyle w:val="4"/>
                        <w:spacing w:before="0" w:beforeAutospacing="0" w:after="0" w:afterAutospacing="0" w:line="500" w:lineRule="exact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18"/>
                          <ns2:textFill>
                            <ns2:solidFill>
                              <ns2:schemeClr ns2:val="tx1">
                                <ns2:lumMod ns2:val="75000"/>
                                <ns2:lumOff ns2:val="25000"/>
                              </ns2:schemeClr>
                            </ns2:solidFill>
                          </ns2:textFill>
                        </w:rPr>
                      </w:pPr>
                    </w:p>
                  </w:txbxContent>
                </ns6:textbox>
              </ns6:shape>
            </w:pict>
          </ns1:Fallback>
        </ns1:AlternateContent>
      </w:r>
      <w:r>
        <ns1:AlternateContent>
          <ns1:Choice Requires="wps">
            <w:drawing>
              <ns3:anchor distT="0" distB="0" distL="114300" distR="114300" simplePos="0" relativeHeight="251668480" behindDoc="0" locked="0" layoutInCell="1" allowOverlap="1">
                <ns3:simplePos x="0" y="0"/>
                <ns3:positionH relativeFrom="column">
                  <ns3:posOffset>-800735</ns3:posOffset>
                </ns3:positionH>
                <ns3:positionV relativeFrom="paragraph">
                  <ns3:posOffset>8344535</ns3:posOffset>
                </ns3:positionV>
                <ns3:extent cx="6943090" cy="777240"/>
                <ns3:effectExtent l="0" t="0" r="0" b="0"/>
                <ns3:wrapNone/>
                <ns3:docPr id="9" name="矩形 9"/>
                <ns3:cNvGraphicFramePr/>
                <ns4:graphic>
                  <ns4:graphicData uri="http://schemas.microsoft.com/office/word/2010/wordprocessingShape">
                    <ns5:wsp>
                      <ns5:cNvSpPr/>
                      <ns5:spPr>
                        <ns4:xfrm>
                          <ns4:off x="342265" y="9258935"/>
                          <ns4:ext cx="6943090" cy="777240"/>
                        </ns4:xfrm>
                        <ns4:prstGeom prst="rect">
                          <ns4:avLst/>
                        </ns4:prstGeom>
                      </ns5:spPr>
                      <ns5:txbx>
                        <w:txbxContent>
                          <w:p ns2:paraId="5984D822"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15"/>
                                <w:szCs w:val="21"/>
                                <ns2:textFill>
                                  <ns2:solidFill>
                                    <ns2:schemeClr ns2:val="tx1">
                                      <ns2:lumMod ns2:val="75000"/>
                                      <ns2:lumOff ns2:val="25000"/>
                                    </ns2:schemeClr>
                                  </ns2:solidFill>
                                </ns2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15"/>
                                <w:szCs w:val="21"/>
                                <ns2:textFill>
                                  <ns2:solidFill>
                                    <ns2:schemeClr ns2:val="tx1">
                                      <ns2:lumMod ns2:val="75000"/>
                                      <ns2:lumOff ns2:val="25000"/>
                                    </ns2:schemeClr>
                                  </ns2:solidFill>
                                </ns2:textFill>
                              </w:rPr>
                              <w:t>软件工程本科，现居杭州，关注 AI 工具和效率软件，能用 AI 辅助选题、文案改写和资料整理。</w:t>
                            </w:r>
                          </w:p>
                          <w:p ns2:paraId="217E1220"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15"/>
                                <w:szCs w:val="21"/>
                                <ns2:textFill>
                                  <ns2:solidFill>
                                    <ns2:schemeClr ns2:val="tx1">
                                      <ns2:lumMod ns2:val="75000"/>
                                      <ns2:lumOff ns2:val="25000"/>
                                    </ns2:schemeClr>
                                  </ns2:solidFill>
                                </ns2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15"/>
                                <w:szCs w:val="21"/>
                                <ns2:textFill>
                                  <ns2:solidFill>
                                    <ns2:schemeClr ns2:val="tx1">
                                      <ns2:lumMod ns2:val="75000"/>
                                      <ns2:lumOff ns2:val="25000"/>
                                    </ns2:schemeClr>
                                  </ns2:solidFill>
                                </ns2:textFill>
                              </w:rPr>
                              <w:t>有售前助理实习经历，负责过产品演示视频录制与剪辑，具备一定内容表达和流程说明能力。</w:t>
                            </w:r>
                          </w:p>
                          <w:p ns2:paraId="5BE9FE4C"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15"/>
                                <w:szCs w:val="21"/>
                                <ns2:textFill>
                                  <ns2:solidFill>
                                    <ns2:schemeClr ns2:val="tx1">
                                      <ns2:lumMod ns2:val="75000"/>
                                      <ns2:lumOff ns2:val="25000"/>
                                    </ns2:schemeClr>
                                  </ns2:solidFill>
                                </ns2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15"/>
                                <w:szCs w:val="21"/>
                                <ns2:textFill>
                                  <ns2:solidFill>
                                    <ns2:schemeClr ns2:val="tx1">
                                      <ns2:lumMod ns2:val="75000"/>
                                      <ns2:lumOff ns2:val="25000"/>
                                    </ns2:schemeClr>
                                  </ns2:solidFill>
                                </ns2:textFill>
                              </w:rPr>
                              <w:t>适合新媒体运营助理、电商运营助理、内容运营等岗位，愿意从基础内容和商品资料做起。</w:t>
                            </w:r>
                          </w:p>
                          <w:p ns2:paraId="7CE77A07"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15"/>
                                <w:szCs w:val="21"/>
                                <ns2:textFill>
                                  <ns2:solidFill>
                                    <ns2:schemeClr ns2:val="tx1">
                                      <ns2:lumMod ns2:val="75000"/>
                                      <ns2:lumOff ns2:val="25000"/>
                                    </ns2:schemeClr>
                                  </ns2:solidFill>
                                </ns2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15"/>
                                <w:szCs w:val="21"/>
                                <ns2:textFill>
                                  <ns2:solidFill>
                                    <ns2:schemeClr ns2:val="tx1">
                                      <ns2:lumMod ns2:val="75000"/>
                                      <ns2:lumOff ns2:val="25000"/>
                                    </ns2:schemeClr>
                                  </ns2:solidFill>
                                </ns2:textFill>
                              </w:rPr>
                              <w:t>能够使用 Codex、Claude、Cursor辅助内容生成、标题优化、资料提炼、表格整理和文档输出。</w:t>
                            </w:r>
                          </w:p>
                          <w:p ns2:paraId="009BA852"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15"/>
                                <w:szCs w:val="21"/>
                                <ns2:textFill>
                                  <ns2:solidFill>
                                    <ns2:schemeClr ns2:val="tx1">
                                      <ns2:lumMod ns2:val="75000"/>
                                      <ns2:lumOff ns2:val="25000"/>
                                    </ns2:schemeClr>
                                  </ns2:solidFill>
                                </ns2:textFill>
                              </w:rPr>
                            </w:pPr>
                          </w:p>
                        </w:txbxContent>
                      </ns5:txbx>
                      <ns5:bodyPr wrap="square">
                        <ns4:spAutoFit/>
                      </ns5:bodyPr>
                    </ns5:wsp>
                  </ns4:graphicData>
                </ns4:graphic>
              </ns3:anchor>
            </w:drawing>
          </ns1:Choice>
          <ns1:Fallback>
            <w:pict>
              <ns6:rect id="_x0000_s1026" ns7:spid="_x0000_s1026" ns7:spt="1" style="position:absolute;left:0pt;margin-left:-63.05pt;margin-top:657.05pt;height:61.2pt;width:546.7pt;z-index:251668480;mso-width-relative:page;mso-height-relative:page;" filled="f" stroked="f" coordsize="21600,21600" ns7:gfxdata="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/XzmltwAAAAOAQAADwAAAAAAAAABACAAAAAiAAAAZHJzL2Rvd25yZXYueG1sUEsBAhQAFAAAAAgA&#10;h07iQPgMLY6vAQAARQMAAA4AAAAAAAAAAQAgAAAAKwEAAGRycy9lMm9Eb2MueG1sUEsFBgAAAAAG&#10;AAYAWQEAAEwFAAAAAA==&#10;">
                <ns6:fill on="f" focussize="0,0"/>
                <ns6:stroke on="f"/>
                <ns6:imagedata ns7:title=""/>
                <ns7:lock ns6:ext="edit" aspectratio="f"/>
                <ns6:textbox style="mso-fit-shape-to-text:t;">
                  <w:txbxContent>
                    <w:p ns2:paraId="5984D822"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15"/>
                          <w:szCs w:val="21"/>
                          <ns2:textFill>
                            <ns2:solidFill>
                              <ns2:schemeClr ns2:val="tx1">
                                <ns2:lumMod ns2:val="75000"/>
                                <ns2:lumOff ns2:val="25000"/>
                              </ns2:schemeClr>
                            </ns2:solidFill>
                          </ns2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15"/>
                          <w:szCs w:val="21"/>
                          <ns2:textFill>
                            <ns2:solidFill>
                              <ns2:schemeClr ns2:val="tx1">
                                <ns2:lumMod ns2:val="75000"/>
                                <ns2:lumOff ns2:val="25000"/>
                              </ns2:schemeClr>
                            </ns2:solidFill>
                          </ns2:textFill>
                        </w:rPr>
                        <w:t>软件工程本科，现居杭州，关注 AI 工具和效率软件，能用 AI 辅助选题、文案改写和资料整理。</w:t>
                      </w:r>
                    </w:p>
                    <w:p ns2:paraId="217E1220"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15"/>
                          <w:szCs w:val="21"/>
                          <ns2:textFill>
                            <ns2:solidFill>
                              <ns2:schemeClr ns2:val="tx1">
                                <ns2:lumMod ns2:val="75000"/>
                                <ns2:lumOff ns2:val="25000"/>
                              </ns2:schemeClr>
                            </ns2:solidFill>
                          </ns2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15"/>
                          <w:szCs w:val="21"/>
                          <ns2:textFill>
                            <ns2:solidFill>
                              <ns2:schemeClr ns2:val="tx1">
                                <ns2:lumMod ns2:val="75000"/>
                                <ns2:lumOff ns2:val="25000"/>
                              </ns2:schemeClr>
                            </ns2:solidFill>
                          </ns2:textFill>
                        </w:rPr>
                        <w:t>有售前助理实习经历，负责过产品演示视频录制与剪辑，具备一定内容表达和流程说明能力。</w:t>
                      </w:r>
                    </w:p>
                    <w:p ns2:paraId="5BE9FE4C"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15"/>
                          <w:szCs w:val="21"/>
                          <ns2:textFill>
                            <ns2:solidFill>
                              <ns2:schemeClr ns2:val="tx1">
                                <ns2:lumMod ns2:val="75000"/>
                                <ns2:lumOff ns2:val="25000"/>
                              </ns2:schemeClr>
                            </ns2:solidFill>
                          </ns2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15"/>
                          <w:szCs w:val="21"/>
                          <ns2:textFill>
                            <ns2:solidFill>
                              <ns2:schemeClr ns2:val="tx1">
                                <ns2:lumMod ns2:val="75000"/>
                                <ns2:lumOff ns2:val="25000"/>
                              </ns2:schemeClr>
                            </ns2:solidFill>
                          </ns2:textFill>
                        </w:rPr>
                        <w:t>适合新媒体运营助理、电商运营助理、内容运营等岗位，愿意从基础内容和商品资料做起。</w:t>
                      </w:r>
                    </w:p>
                    <w:p ns2:paraId="7CE77A07"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15"/>
                          <w:szCs w:val="21"/>
                          <ns2:textFill>
                            <ns2:solidFill>
                              <ns2:schemeClr ns2:val="tx1">
                                <ns2:lumMod ns2:val="75000"/>
                                <ns2:lumOff ns2:val="25000"/>
                              </ns2:schemeClr>
                            </ns2:solidFill>
                          </ns2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15"/>
                          <w:szCs w:val="21"/>
                          <ns2:textFill>
                            <ns2:solidFill>
                              <ns2:schemeClr ns2:val="tx1">
                                <ns2:lumMod ns2:val="75000"/>
                                <ns2:lumOff ns2:val="25000"/>
                              </ns2:schemeClr>
                            </ns2:solidFill>
                          </ns2:textFill>
                        </w:rPr>
                        <w:t>能够使用 Codex、Claude、Cursor辅助内容生成、标题优化、资料提炼、表格整理和文档输出。</w:t>
                      </w:r>
                    </w:p>
                    <w:p ns2:paraId="009BA852"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15"/>
                          <w:szCs w:val="21"/>
                          <ns2:textFill>
                            <ns2:solidFill>
                              <ns2:schemeClr ns2:val="tx1">
                                <ns2:lumMod ns2:val="75000"/>
                                <ns2:lumOff ns2:val="25000"/>
                              </ns2:schemeClr>
                            </ns2:solidFill>
                          </ns2:textFill>
                        </w:rPr>
                      </w:pPr>
                    </w:p>
                  </w:txbxContent>
                </ns6:textbox>
              </ns6:rect>
            </w:pict>
          </ns1:Fallback>
        </ns1:AlternateContent>
      </w:r>
      <w:r>
        <ns1:AlternateContent>
          <ns1:Choice Requires="wpg">
            <w:drawing>
              <ns3:anchor distT="0" distB="0" distL="114300" distR="114300" simplePos="0" relativeHeight="251669504" behindDoc="0" locked="0" layoutInCell="1" allowOverlap="1">
                <ns3:simplePos x="0" y="0"/>
                <ns3:positionH relativeFrom="column">
                  <ns3:posOffset>-772160</ns3:posOffset>
                </ns3:positionH>
                <ns3:positionV relativeFrom="paragraph">
                  <ns3:posOffset>8073390</ns3:posOffset>
                </ns3:positionV>
                <ns3:extent cx="6736080" cy="288925"/>
                <ns3:effectExtent l="0" t="0" r="0" b="635"/>
                <ns3:wrapNone/>
                <ns3:docPr id="160" name="组合 160"/>
                <ns3:cNvGraphicFramePr/>
                <ns4:graphic>
                  <ns4:graphicData uri="http://schemas.microsoft.com/office/word/2010/wordprocessingGroup">
                    <ns8:wgp>
                      <ns8:cNvGrpSpPr/>
                      <ns8:grpSpPr>
                        <ns4:xfrm>
                          <ns4:off x="0" y="0"/>
                          <ns4:ext cx="6736080" cy="288925"/>
                          <ns4:chOff x="2509" y="13976"/>
                          <ns4:chExt cx="10608" cy="455"/>
                        </ns4:xfrm>
                      </ns8:grpSpPr>
                      <ns5:wsp>
                        <ns5:cNvPr id="145" name="平行四边形 61"/>
                        <ns5:cNvSpPr/>
                        <ns5:spPr>
                          <ns4:xfrm flipH="1">
                            <ns4:off x="5237" y="14319"/>
                            <ns4:ext cx="7880" cy="92"/>
                          </ns4:xfrm>
                          <ns4:prstGeom prst="parallelogram">
                            <ns4:avLst>
                              <ns4:gd name="adj" fmla="val 64130"/>
                            </ns4:avLst>
                          </ns4:prstGeom>
                          <ns4:solidFill>
                            <ns4:srgbClr val="53637C"/>
                          </ns4:solidFill>
                          <ns4:ln w="12700" cap="flat" cmpd="sng" algn="ctr">
                            <ns4:noFill/>
                            <ns4:prstDash val="solid"/>
                            <ns4:miter lim="800000"/>
                          </ns4:ln>
                          <ns4:effectLst/>
                        </ns5:spPr>
                        <ns5:txbx>
                          <w:txbxContent>
                            <w:p ns2:paraId="64E99F88">
                              <w:pPr>
                                <w:jc w:val="center"/>
                              </w:pPr>
                            </w:p>
                          </w:txbxContent>
                        </ns5:txbx>
                        <ns5:bodyPr rtlCol="0" anchor="ctr"/>
                      </ns5:wsp>
                      <ns8:grpSp>
                        <ns8:cNvPr id="159" name="组合 159"/>
                        <ns8:cNvGrpSpPr/>
                        <ns8:grpSpPr>
                          <ns4:xfrm>
                            <ns4:off x="2509" y="13976"/>
                            <ns4:ext cx="2703" cy="455"/>
                            <ns4:chOff x="2509" y="13976"/>
                            <ns4:chExt cx="2703" cy="455"/>
                          </ns4:xfrm>
                        </ns8:grpSpPr>
                        <ns5:wsp>
                          <ns5:cNvPr id="147" name="矩形 16"/>
                          <ns5:cNvSpPr/>
                          <ns5:spPr>
                            <ns4:xfrm>
                              <ns4:off x="2509" y="14001"/>
                              <ns4:ext cx="1514" cy="410"/>
                            </ns4:xfrm>
                            <ns4:prstGeom prst="rect">
                              <ns4:avLst/>
                            </ns4:prstGeom>
                            <ns4:solidFill>
                              <ns4:srgbClr val="53637C"/>
                            </ns4:solidFill>
                            <ns4:ln w="12700" cap="flat" cmpd="sng" algn="ctr">
                              <ns4:noFill/>
                              <ns4:prstDash val="solid"/>
                              <ns4:miter lim="800000"/>
                            </ns4:ln>
                            <ns4:effectLst/>
                          </ns5:spPr>
                          <ns5:txbx>
                            <w:txbxContent>
                              <w:p ns2:paraId="3DF4AEF4">
                                <w:pPr>
                                  <w:jc w:val="center"/>
                                </w:pPr>
                              </w:p>
                            </w:txbxContent>
                          </ns5:txbx>
                          <ns5:bodyPr rtlCol="0" anchor="ctr"/>
                        </ns5:wsp>
                        <ns5:wsp>
                          <ns5:cNvPr id="148" name="梯形 26"/>
                          <ns5:cNvSpPr/>
                          <ns5:spPr>
                            <ns4:xfrm>
                              <ns4:off x="3523" y="14001"/>
                              <ns4:ext cx="1689" cy="410"/>
                            </ns4:xfrm>
                            <ns4:prstGeom prst="trapezoid">
                              <ns4:avLst>
                                <ns4:gd name="adj" fmla="val 59620"/>
                              </ns4:avLst>
                            </ns4:prstGeom>
                            <ns4:solidFill>
                              <ns4:srgbClr val="53637C"/>
                            </ns4:solidFill>
                            <ns4:ln w="12700" cap="flat" cmpd="sng" algn="ctr">
                              <ns4:noFill/>
                              <ns4:prstDash val="solid"/>
                              <ns4:miter lim="800000"/>
                            </ns4:ln>
                            <ns4:effectLst/>
                          </ns5:spPr>
                          <ns5:txbx>
                            <w:txbxContent>
                              <w:p ns2:paraId="6BC372FA">
                                <w:pPr>
                                  <w:jc w:val="center"/>
                                </w:pPr>
                              </w:p>
                            </w:txbxContent>
                          </ns5:txbx>
                          <ns5:bodyPr rtlCol="0" anchor="ctr"/>
                        </ns5:wsp>
                        <ns5:wsp>
                          <ns5:cNvPr id="149" name="矩形 31"/>
                          <ns5:cNvSpPr/>
                          <ns5:spPr>
                            <ns4:xfrm>
                              <ns4:off x="3021" y="13976"/>
                              <ns4:ext cx="1485" cy="455"/>
                            </ns4:xfrm>
                            <ns4:prstGeom prst="rect">
                              <ns4:avLst/>
                            </ns4:prstGeom>
                            <ns4:noFill/>
                            <ns4:ln w="12700" cap="flat" cmpd="sng" algn="ctr">
                              <ns4:noFill/>
                              <ns4:prstDash val="solid"/>
                              <ns4:miter lim="800000"/>
                            </ns4:ln>
                            <ns4:effectLst/>
                          </ns5:spPr>
                          <ns5:txbx>
                            <w:txbxContent>
                              <w:p ns2:paraId="6C92189E">
                                <w:pPr>
                                  <w:pStyle w:val="4"/>
                                  <w:spacing w:before="0" w:beforeAutospacing="0" w:after="0" w:afterAutospacing="0" w:line="312" w:lineRule="exact"/>
                                  <w:jc w:val="distribute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color w:val="FFFFFF"/>
                                    <w:kern w:val="24"/>
                                    <w:sz w:val="26"/>
                                    <w:szCs w:val="26"/>
                                  </w:rPr>
                                  <w:t>自我评价家</w:t>
                                </w:r>
                              </w:p>
                            </w:txbxContent>
                          </ns5:txbx>
                          <ns5:bodyPr rtlCol="0" anchor="ctr"/>
                        </ns5:wsp>
                        <ns5:wsp>
                          <ns5:cNvPr id="151" name="纸笔"/>
                          <ns5:cNvSpPr/>
                          <ns5:spPr bwMode="auto">
                            <ns4:xfrm>
                              <ns4:off x="2723" y="14070"/>
                              <ns4:ext cx="273" cy="277"/>
                            </ns4:xfrm>
                            <ns4:custGeom>
                              <ns4:avLst/>
                              <ns4:gdLst>
                                <ns4:gd name="T0" fmla="*/ 1291984 w 634"/>
                                <ns4:gd name="T1" fmla="*/ 686420 h 619"/>
                                <ns4:gd name="T2" fmla="*/ 1291984 w 634"/>
                                <ns4:gd name="T3" fmla="*/ 686420 h 619"/>
                                <ns4:gd name="T4" fmla="*/ 1291984 w 634"/>
                                <ns4:gd name="T5" fmla="*/ 1585164 h 619"/>
                                <ns4:gd name="T6" fmla="*/ 1195469 w 634"/>
                                <ns4:gd name="T7" fmla="*/ 1713140 h 619"/>
                                <ns4:gd name="T8" fmla="*/ 195223 w 634"/>
                                <ns4:gd name="T9" fmla="*/ 1713140 h 619"/>
                                <ns4:gd name="T10" fmla="*/ 98708 w 634"/>
                                <ns4:gd name="T11" fmla="*/ 1585164 h 619"/>
                                <ns4:gd name="T12" fmla="*/ 98708 w 634"/>
                                <ns4:gd name="T13" fmla="*/ 215233 h 619"/>
                                <ns4:gd name="T14" fmla="*/ 195223 w 634"/>
                                <ns4:gd name="T15" fmla="*/ 84348 h 619"/>
                                <ns4:gd name="T16" fmla="*/ 873021 w 634"/>
                                <ns4:gd name="T17" fmla="*/ 84348 h 619"/>
                                <ns4:gd name="T18" fmla="*/ 873021 w 634"/>
                                <ns4:gd name="T19" fmla="*/ 0 h 619"/>
                                <ns4:gd name="T20" fmla="*/ 195223 w 634"/>
                                <ns4:gd name="T21" fmla="*/ 0 h 619"/>
                                <ns4:gd name="T22" fmla="*/ 0 w 634"/>
                                <ns4:gd name="T23" fmla="*/ 215233 h 619"/>
                                <ns4:gd name="T24" fmla="*/ 0 w 634"/>
                                <ns4:gd name="T25" fmla="*/ 1585164 h 619"/>
                                <ns4:gd name="T26" fmla="*/ 195223 w 634"/>
                                <ns4:gd name="T27" fmla="*/ 1797488 h 619"/>
                                <ns4:gd name="T28" fmla="*/ 1195469 w 634"/>
                                <ns4:gd name="T29" fmla="*/ 1797488 h 619"/>
                                <ns4:gd name="T30" fmla="*/ 1388498 w 634"/>
                                <ns4:gd name="T31" fmla="*/ 1585164 h 619"/>
                                <ns4:gd name="T32" fmla="*/ 1388498 w 634"/>
                                <ns4:gd name="T33" fmla="*/ 686420 h 619"/>
                                <ns4:gd name="T34" fmla="*/ 1291984 w 634"/>
                                <ns4:gd name="T35" fmla="*/ 686420 h 619"/>
                                <ns4:gd name="T36" fmla="*/ 355350 w 634"/>
                                <ns4:gd name="T37" fmla="*/ 1029629 h 619"/>
                                <ns4:gd name="T38" fmla="*/ 355350 w 634"/>
                                <ns4:gd name="T39" fmla="*/ 1029629 h 619"/>
                                <ns4:gd name="T40" fmla="*/ 162321 w 634"/>
                                <ns4:gd name="T41" fmla="*/ 1500816 h 619"/>
                                <ns4:gd name="T42" fmla="*/ 225933 w 634"/>
                                <ns4:gd name="T43" fmla="*/ 1585164 h 619"/>
                                <ns4:gd name="T44" fmla="*/ 614186 w 634"/>
                                <ns4:gd name="T45" fmla="*/ 1329211 h 619"/>
                                <ns4:gd name="T46" fmla="*/ 647089 w 634"/>
                                <ns4:gd name="T47" fmla="*/ 1329211 h 619"/>
                                <ns4:gd name="T48" fmla="*/ 1324886 w 634"/>
                                <ns4:gd name="T49" fmla="*/ 427558 h 619"/>
                                <ns4:gd name="T50" fmla="*/ 1324886 w 634"/>
                                <ns4:gd name="T51" fmla="*/ 255953 h 619"/>
                                <ns4:gd name="T52" fmla="*/ 1162566 w 634"/>
                                <ns4:gd name="T53" fmla="*/ 84348 h 619"/>
                                <ns4:gd name="T54" fmla="*/ 1033148 w 634"/>
                                <ns4:gd name="T55" fmla="*/ 84348 h 619"/>
                                <ns4:gd name="T56" fmla="*/ 388253 w 634"/>
                                <ns4:gd name="T57" fmla="*/ 942373 h 619"/>
                                <ns4:gd name="T58" fmla="*/ 355350 w 634"/>
                                <ns4:gd name="T59" fmla="*/ 1029629 h 619"/>
                                <ns4:gd name="T60" fmla="*/ 1066051 w 634"/>
                                <ns4:gd name="T61" fmla="*/ 215233 h 619"/>
                                <ns4:gd name="T62" fmla="*/ 1066051 w 634"/>
                                <ns4:gd name="T63" fmla="*/ 215233 h 619"/>
                                <ns4:gd name="T64" fmla="*/ 1131857 w 634"/>
                                <ns4:gd name="T65" fmla="*/ 215233 h 619"/>
                                <ns4:gd name="T66" fmla="*/ 1228371 w 634"/>
                                <ns4:gd name="T67" fmla="*/ 299581 h 619"/>
                                <ns4:gd name="T68" fmla="*/ 1228371 w 634"/>
                                <ns4:gd name="T69" fmla="*/ 386838 h 619"/>
                                <ns4:gd name="T70" fmla="*/ 1131857 w 634"/>
                                <ns4:gd name="T71" fmla="*/ 514815 h 619"/>
                                <ns4:gd name="T72" fmla="*/ 1002439 w 634"/>
                                <ns4:gd name="T73" fmla="*/ 299581 h 619"/>
                                <ns4:gd name="T74" fmla="*/ 1066051 w 634"/>
                                <ns4:gd name="T75" fmla="*/ 215233 h 619"/>
                                <ns4:gd name="T76" fmla="*/ 938827 w 634"/>
                                <ns4:gd name="T77" fmla="*/ 386838 h 619"/>
                                <ns4:gd name="T78" fmla="*/ 938827 w 634"/>
                                <ns4:gd name="T79" fmla="*/ 386838 h 619"/>
                                <ns4:gd name="T80" fmla="*/ 1066051 w 634"/>
                                <ns4:gd name="T81" fmla="*/ 599163 h 619"/>
                                <ns4:gd name="T82" fmla="*/ 583476 w 634"/>
                                <ns4:gd name="T83" fmla="*/ 1241954 h 619"/>
                                <ns4:gd name="T84" fmla="*/ 454059 w 634"/>
                                <ns4:gd name="T85" fmla="*/ 1029629 h 619"/>
                                <ns4:gd name="T86" fmla="*/ 938827 w 634"/>
                                <ns4:gd name="T87" fmla="*/ 386838 h 619"/>
                                <ns4:gd name="T88" fmla="*/ 517671 w 634"/>
                                <ns4:gd name="T89" fmla="*/ 1285582 h 619"/>
                                <ns4:gd name="T90" fmla="*/ 517671 w 634"/>
                                <ns4:gd name="T91" fmla="*/ 1285582 h 619"/>
                                <ns4:gd name="T92" fmla="*/ 291738 w 634"/>
                                <ns4:gd name="T93" fmla="*/ 1500816 h 619"/>
                                <ns4:gd name="T94" fmla="*/ 258835 w 634"/>
                                <ns4:gd name="T95" fmla="*/ 1457187 h 619"/>
                                <ns4:gd name="T96" fmla="*/ 388253 w 634"/>
                                <ns4:gd name="T97" fmla="*/ 1157606 h 619"/>
                                <ns4:gd name="T98" fmla="*/ 517671 w 634"/>
                                <ns4:gd name="T99" fmla="*/ 1285582 h 619"/>
                                <ns4:gd name="T100" fmla="*/ 0 60000 65536"/>
                                <ns4:gd name="T101" fmla="*/ 0 60000 65536"/>
                                <ns4:gd name="T102" fmla="*/ 0 60000 65536"/>
                                <ns4:gd name="T103" fmla="*/ 0 60000 65536"/>
                                <ns4:gd name="T104" fmla="*/ 0 60000 65536"/>
                                <ns4:gd name="T105" fmla="*/ 0 60000 65536"/>
                                <ns4:gd name="T106" fmla="*/ 0 60000 65536"/>
                                <ns4:gd name="T107" fmla="*/ 0 60000 65536"/>
                                <ns4:gd name="T108" fmla="*/ 0 60000 65536"/>
                                <ns4:gd name="T109" fmla="*/ 0 60000 65536"/>
                                <ns4:gd name="T110" fmla="*/ 0 60000 65536"/>
                                <ns4:gd name="T111" fmla="*/ 0 60000 65536"/>
                                <ns4:gd name="T112" fmla="*/ 0 60000 65536"/>
                                <ns4:gd name="T113" fmla="*/ 0 60000 65536"/>
                                <ns4:gd name="T114" fmla="*/ 0 60000 65536"/>
                                <ns4:gd name="T115" fmla="*/ 0 60000 65536"/>
                                <ns4:gd name="T116" fmla="*/ 0 60000 65536"/>
                                <ns4:gd name="T117" fmla="*/ 0 60000 65536"/>
                                <ns4:gd name="T118" fmla="*/ 0 60000 65536"/>
                                <ns4:gd name="T119" fmla="*/ 0 60000 65536"/>
                                <ns4:gd name="T120" fmla="*/ 0 60000 65536"/>
                                <ns4:gd name="T121" fmla="*/ 0 60000 65536"/>
                                <ns4:gd name="T122" fmla="*/ 0 60000 65536"/>
                                <ns4:gd name="T123" fmla="*/ 0 60000 65536"/>
                                <ns4:gd name="T124" fmla="*/ 0 60000 65536"/>
                                <ns4:gd name="T125" fmla="*/ 0 60000 65536"/>
                                <ns4:gd name="T126" fmla="*/ 0 60000 65536"/>
                                <ns4:gd name="T127" fmla="*/ 0 60000 65536"/>
                                <ns4:gd name="T128" fmla="*/ 0 60000 65536"/>
                                <ns4:gd name="T129" fmla="*/ 0 60000 65536"/>
                                <ns4:gd name="T130" fmla="*/ 0 60000 65536"/>
                                <ns4:gd name="T131" fmla="*/ 0 60000 65536"/>
                                <ns4:gd name="T132" fmla="*/ 0 60000 65536"/>
                                <ns4:gd name="T133" fmla="*/ 0 60000 65536"/>
                                <ns4:gd name="T134" fmla="*/ 0 60000 65536"/>
                                <ns4:gd name="T135" fmla="*/ 0 60000 65536"/>
                                <ns4:gd name="T136" fmla="*/ 0 60000 65536"/>
                                <ns4:gd name="T137" fmla="*/ 0 60000 65536"/>
                                <ns4:gd name="T138" fmla="*/ 0 60000 65536"/>
                                <ns4:gd name="T139" fmla="*/ 0 60000 65536"/>
                                <ns4:gd name="T140" fmla="*/ 0 60000 65536"/>
                                <ns4:gd name="T141" fmla="*/ 0 60000 65536"/>
                                <ns4:gd name="T142" fmla="*/ 0 60000 65536"/>
                                <ns4:gd name="T143" fmla="*/ 0 60000 65536"/>
                                <ns4:gd name="T144" fmla="*/ 0 60000 65536"/>
                                <ns4:gd name="T145" fmla="*/ 0 60000 65536"/>
                                <ns4:gd name="T146" fmla="*/ 0 60000 65536"/>
                                <ns4:gd name="T147" fmla="*/ 0 60000 65536"/>
                                <ns4:gd name="T148" fmla="*/ 0 60000 65536"/>
                                <ns4:gd name="T149" fmla="*/ 0 60000 65536"/>
                              </ns4:gdLst>
                              <ns4:ahLst/>
                              <ns4:cxnLst>
                                <ns4:cxn ang="T100">
                                  <ns4:pos x="T0" y="T1"/>
                                </ns4:cxn>
                                <ns4:cxn ang="T101">
                                  <ns4:pos x="T2" y="T3"/>
                                </ns4:cxn>
                                <ns4:cxn ang="T102">
                                  <ns4:pos x="T4" y="T5"/>
                                </ns4:cxn>
                                <ns4:cxn ang="T103">
                                  <ns4:pos x="T6" y="T7"/>
                                </ns4:cxn>
                                <ns4:cxn ang="T104">
                                  <ns4:pos x="T8" y="T9"/>
                                </ns4:cxn>
                                <ns4:cxn ang="T105">
                                  <ns4:pos x="T10" y="T11"/>
                                </ns4:cxn>
                                <ns4:cxn ang="T106">
                                  <ns4:pos x="T12" y="T13"/>
                                </ns4:cxn>
                                <ns4:cxn ang="T107">
                                  <ns4:pos x="T14" y="T15"/>
                                </ns4:cxn>
                                <ns4:cxn ang="T108">
                                  <ns4:pos x="T16" y="T17"/>
                                </ns4:cxn>
                                <ns4:cxn ang="T109">
                                  <ns4:pos x="T18" y="T19"/>
                                </ns4:cxn>
                                <ns4:cxn ang="T110">
                                  <ns4:pos x="T20" y="T21"/>
                                </ns4:cxn>
                                <ns4:cxn ang="T111">
                                  <ns4:pos x="T22" y="T23"/>
                                </ns4:cxn>
                                <ns4:cxn ang="T112">
                                  <ns4:pos x="T24" y="T25"/>
                                </ns4:cxn>
                                <ns4:cxn ang="T113">
                                  <ns4:pos x="T26" y="T27"/>
                                </ns4:cxn>
                                <ns4:cxn ang="T114">
                                  <ns4:pos x="T28" y="T29"/>
                                </ns4:cxn>
                                <ns4:cxn ang="T115">
                                  <ns4:pos x="T30" y="T31"/>
                                </ns4:cxn>
                                <ns4:cxn ang="T116">
                                  <ns4:pos x="T32" y="T33"/>
                                </ns4:cxn>
                                <ns4:cxn ang="T117">
                                  <ns4:pos x="T34" y="T35"/>
                                </ns4:cxn>
                                <ns4:cxn ang="T118">
                                  <ns4:pos x="T36" y="T37"/>
                                </ns4:cxn>
                                <ns4:cxn ang="T119">
                                  <ns4:pos x="T38" y="T39"/>
                                </ns4:cxn>
                                <ns4:cxn ang="T120">
                                  <ns4:pos x="T40" y="T41"/>
                                </ns4:cxn>
                                <ns4:cxn ang="T121">
                                  <ns4:pos x="T42" y="T43"/>
                                </ns4:cxn>
                                <ns4:cxn ang="T122">
                                  <ns4:pos x="T44" y="T45"/>
                                </ns4:cxn>
                                <ns4:cxn ang="T123">
                                  <ns4:pos x="T46" y="T47"/>
                                </ns4:cxn>
                                <ns4:cxn ang="T124">
                                  <ns4:pos x="T48" y="T49"/>
                                </ns4:cxn>
                                <ns4:cxn ang="T125">
                                  <ns4:pos x="T50" y="T51"/>
                                </ns4:cxn>
                                <ns4:cxn ang="T126">
                                  <ns4:pos x="T52" y="T53"/>
                                </ns4:cxn>
                                <ns4:cxn ang="T127">
                                  <ns4:pos x="T54" y="T55"/>
                                </ns4:cxn>
                                <ns4:cxn ang="T128">
                                  <ns4:pos x="T56" y="T57"/>
                                </ns4:cxn>
                                <ns4:cxn ang="T129">
                                  <ns4:pos x="T58" y="T59"/>
                                </ns4:cxn>
                                <ns4:cxn ang="T130">
                                  <ns4:pos x="T60" y="T61"/>
                                </ns4:cxn>
                                <ns4:cxn ang="T131">
                                  <ns4:pos x="T62" y="T63"/>
                                </ns4:cxn>
                                <ns4:cxn ang="T132">
                                  <ns4:pos x="T64" y="T65"/>
                                </ns4:cxn>
                                <ns4:cxn ang="T133">
                                  <ns4:pos x="T66" y="T67"/>
                                </ns4:cxn>
                                <ns4:cxn ang="T134">
                                  <ns4:pos x="T68" y="T69"/>
                                </ns4:cxn>
                                <ns4:cxn ang="T135">
                                  <ns4:pos x="T70" y="T71"/>
                                </ns4:cxn>
                                <ns4:cxn ang="T136">
                                  <ns4:pos x="T72" y="T73"/>
                                </ns4:cxn>
                                <ns4:cxn ang="T137">
                                  <ns4:pos x="T74" y="T75"/>
                                </ns4:cxn>
                                <ns4:cxn ang="T138">
                                  <ns4:pos x="T76" y="T77"/>
                                </ns4:cxn>
                                <ns4:cxn ang="T139">
                                  <ns4:pos x="T78" y="T79"/>
                                </ns4:cxn>
                                <ns4:cxn ang="T140">
                                  <ns4:pos x="T80" y="T81"/>
                                </ns4:cxn>
                                <ns4:cxn ang="T141">
                                  <ns4:pos x="T82" y="T83"/>
                                </ns4:cxn>
                                <ns4:cxn ang="T142">
                                  <ns4:pos x="T84" y="T85"/>
                                </ns4:cxn>
                                <ns4:cxn ang="T143">
                                  <ns4:pos x="T86" y="T87"/>
                                </ns4:cxn>
                                <ns4:cxn ang="T144">
                                  <ns4:pos x="T88" y="T89"/>
                                </ns4:cxn>
                                <ns4:cxn ang="T145">
                                  <ns4:pos x="T90" y="T91"/>
                                </ns4:cxn>
                                <ns4:cxn ang="T146">
                                  <ns4:pos x="T92" y="T93"/>
                                </ns4:cxn>
                                <ns4:cxn ang="T147">
                                  <ns4:pos x="T94" y="T95"/>
                                </ns4:cxn>
                                <ns4:cxn ang="T148">
                                  <ns4:pos x="T96" y="T97"/>
                                </ns4:cxn>
                                <ns4:cxn ang="T149">
                                  <ns4:pos x="T98" y="T99"/>
                                </ns4:cxn>
                              </ns4:cxnLst>
                              <ns4:rect l="0" t="0" r="r" b="b"/>
                              <ns4:pathLst>
                                <ns4:path w="634" h="619">
                                  <ns4:moveTo>
                                    <ns4:pt x="589" y="236"/>
                                  </ns4:moveTo>
                                  <ns4:lnTo>
                                    <ns4:pt x="589" y="236"/>
                                  </ns4:lnTo>
                                  <ns4:cubicBezTo>
                                    <ns4:pt x="589" y="545"/>
                                    <ns4:pt x="589" y="545"/>
                                    <ns4:pt x="589" y="545"/>
                                  </ns4:cubicBezTo>
                                  <ns4:cubicBezTo>
                                    <ns4:pt x="589" y="559"/>
                                    <ns4:pt x="575" y="589"/>
                                    <ns4:pt x="545" y="589"/>
                                  </ns4:cubicBezTo>
                                  <ns4:cubicBezTo>
                                    <ns4:pt x="89" y="589"/>
                                    <ns4:pt x="89" y="589"/>
                                    <ns4:pt x="89" y="589"/>
                                  </ns4:cubicBezTo>
                                  <ns4:cubicBezTo>
                                    <ns4:pt x="59" y="589"/>
                                    <ns4:pt x="45" y="559"/>
                                    <ns4:pt x="45" y="545"/>
                                  </ns4:cubicBezTo>
                                  <ns4:cubicBezTo>
                                    <ns4:pt x="45" y="74"/>
                                    <ns4:pt x="45" y="74"/>
                                    <ns4:pt x="45" y="74"/>
                                  </ns4:cubicBezTo>
                                  <ns4:cubicBezTo>
                                    <ns4:pt x="45" y="59"/>
                                    <ns4:pt x="59" y="29"/>
                                    <ns4:pt x="89" y="29"/>
                                  </ns4:cubicBezTo>
                                  <ns4:cubicBezTo>
                                    <ns4:pt x="398" y="29"/>
                                    <ns4:pt x="398" y="29"/>
                                    <ns4:pt x="398" y="29"/>
                                  </ns4:cubicBezTo>
                                  <ns4:cubicBezTo>
                                    <ns4:pt x="398" y="0"/>
                                    <ns4:pt x="398" y="0"/>
                                    <ns4:pt x="398" y="0"/>
                                  </ns4:cubicBezTo>
                                  <ns4:cubicBezTo>
                                    <ns4:pt x="89" y="0"/>
                                    <ns4:pt x="89" y="0"/>
                                    <ns4:pt x="89" y="0"/>
                                  </ns4:cubicBezTo>
                                  <ns4:cubicBezTo>
                                    <ns4:pt x="45" y="0"/>
                                    <ns4:pt x="0" y="29"/>
                                    <ns4:pt x="0" y="74"/>
                                  </ns4:cubicBezTo>
                                  <ns4:cubicBezTo>
                                    <ns4:pt x="0" y="545"/>
                                    <ns4:pt x="0" y="545"/>
                                    <ns4:pt x="0" y="545"/>
                                  </ns4:cubicBezTo>
                                  <ns4:cubicBezTo>
                                    <ns4:pt x="0" y="589"/>
                                    <ns4:pt x="45" y="618"/>
                                    <ns4:pt x="89" y="618"/>
                                  </ns4:cubicBezTo>
                                  <ns4:cubicBezTo>
                                    <ns4:pt x="545" y="618"/>
                                    <ns4:pt x="545" y="618"/>
                                    <ns4:pt x="545" y="618"/>
                                  </ns4:cubicBezTo>
                                  <ns4:cubicBezTo>
                                    <ns4:pt x="589" y="618"/>
                                    <ns4:pt x="633" y="589"/>
                                    <ns4:pt x="633" y="545"/>
                                  </ns4:cubicBezTo>
                                  <ns4:cubicBezTo>
                                    <ns4:pt x="633" y="236"/>
                                    <ns4:pt x="633" y="236"/>
                                    <ns4:pt x="633" y="236"/>
                                  </ns4:cubicBezTo>
                                  <ns4:lnTo>
                                    <ns4:pt x="589" y="236"/>
                                  </ns4:lnTo>
                                  <ns4:close/>
                                  <ns4:moveTo>
                                    <ns4:pt x="162" y="354"/>
                                  </ns4:moveTo>
                                  <ns4:lnTo>
                                    <ns4:pt x="162" y="354"/>
                                  </ns4:lnTo>
                                  <ns4:cubicBezTo>
                                    <ns4:pt x="74" y="516"/>
                                    <ns4:pt x="74" y="516"/>
                                    <ns4:pt x="74" y="516"/>
                                  </ns4:cubicBezTo>
                                  <ns4:cubicBezTo>
                                    <ns4:pt x="74" y="545"/>
                                    <ns4:pt x="89" y="559"/>
                                    <ns4:pt x="103" y="545"/>
                                  </ns4:cubicBezTo>
                                  <ns4:cubicBezTo>
                                    <ns4:pt x="280" y="457"/>
                                    <ns4:pt x="280" y="457"/>
                                    <ns4:pt x="280" y="457"/>
                                  </ns4:cubicBezTo>
                                  <ns4:lnTo>
                                    <ns4:pt x="295" y="457"/>
                                  </ns4:lnTo>
                                  <ns4:cubicBezTo>
                                    <ns4:pt x="604" y="147"/>
                                    <ns4:pt x="604" y="147"/>
                                    <ns4:pt x="604" y="147"/>
                                  </ns4:cubicBezTo>
                                  <ns4:cubicBezTo>
                                    <ns4:pt x="619" y="133"/>
                                    <ns4:pt x="619" y="103"/>
                                    <ns4:pt x="604" y="88"/>
                                  </ns4:cubicBezTo>
                                  <ns4:cubicBezTo>
                                    <ns4:pt x="530" y="29"/>
                                    <ns4:pt x="530" y="29"/>
                                    <ns4:pt x="530" y="29"/>
                                  </ns4:cubicBezTo>
                                  <ns4:cubicBezTo>
                                    <ns4:pt x="516" y="15"/>
                                    <ns4:pt x="486" y="15"/>
                                    <ns4:pt x="471" y="29"/>
                                  </ns4:cubicBezTo>
                                  <ns4:cubicBezTo>
                                    <ns4:pt x="177" y="324"/>
                                    <ns4:pt x="177" y="324"/>
                                    <ns4:pt x="177" y="324"/>
                                  </ns4:cubicBezTo>
                                  <ns4:cubicBezTo>
                                    <ns4:pt x="162" y="339"/>
                                    <ns4:pt x="162" y="339"/>
                                    <ns4:pt x="162" y="354"/>
                                  </ns4:cubicBezTo>
                                  <ns4:close/>
                                  <ns4:moveTo>
                                    <ns4:pt x="486" y="74"/>
                                  </ns4:moveTo>
                                  <ns4:lnTo>
                                    <ns4:pt x="486" y="74"/>
                                  </ns4:lnTo>
                                  <ns4:cubicBezTo>
                                    <ns4:pt x="501" y="59"/>
                                    <ns4:pt x="516" y="59"/>
                                    <ns4:pt x="516" y="74"/>
                                  </ns4:cubicBezTo>
                                  <ns4:cubicBezTo>
                                    <ns4:pt x="560" y="103"/>
                                    <ns4:pt x="560" y="103"/>
                                    <ns4:pt x="560" y="103"/>
                                  </ns4:cubicBezTo>
                                  <ns4:cubicBezTo>
                                    <ns4:pt x="575" y="118"/>
                                    <ns4:pt x="575" y="133"/>
                                    <ns4:pt x="560" y="133"/>
                                  </ns4:cubicBezTo>
                                  <ns4:cubicBezTo>
                                    <ns4:pt x="516" y="177"/>
                                    <ns4:pt x="516" y="177"/>
                                    <ns4:pt x="516" y="177"/>
                                  </ns4:cubicBezTo>
                                  <ns4:cubicBezTo>
                                    <ns4:pt x="457" y="103"/>
                                    <ns4:pt x="457" y="103"/>
                                    <ns4:pt x="457" y="103"/>
                                  </ns4:cubicBezTo>
                                  <ns4:lnTo>
                                    <ns4:pt x="486" y="74"/>
                                  </ns4:lnTo>
                                  <ns4:close/>
                                  <ns4:moveTo>
                                    <ns4:pt x="428" y="133"/>
                                  </ns4:moveTo>
                                  <ns4:lnTo>
                                    <ns4:pt x="428" y="133"/>
                                  </ns4:lnTo>
                                  <ns4:cubicBezTo>
                                    <ns4:pt x="486" y="206"/>
                                    <ns4:pt x="486" y="206"/>
                                    <ns4:pt x="486" y="206"/>
                                  </ns4:cubicBezTo>
                                  <ns4:cubicBezTo>
                                    <ns4:pt x="266" y="427"/>
                                    <ns4:pt x="266" y="427"/>
                                    <ns4:pt x="266" y="427"/>
                                  </ns4:cubicBezTo>
                                  <ns4:cubicBezTo>
                                    <ns4:pt x="251" y="398"/>
                                    <ns4:pt x="207" y="368"/>
                                    <ns4:pt x="207" y="354"/>
                                  </ns4:cubicBezTo>
                                  <ns4:lnTo>
                                    <ns4:pt x="428" y="133"/>
                                  </ns4:lnTo>
                                  <ns4:close/>
                                  <ns4:moveTo>
                                    <ns4:pt x="236" y="442"/>
                                  </ns4:moveTo>
                                  <ns4:lnTo>
                                    <ns4:pt x="236" y="442"/>
                                  </ns4:lnTo>
                                  <ns4:cubicBezTo>
                                    <ns4:pt x="133" y="516"/>
                                    <ns4:pt x="133" y="516"/>
                                    <ns4:pt x="133" y="516"/>
                                  </ns4:cubicBezTo>
                                  <ns4:cubicBezTo>
                                    <ns4:pt x="118" y="516"/>
                                    <ns4:pt x="118" y="501"/>
                                    <ns4:pt x="118" y="501"/>
                                  </ns4:cubicBezTo>
                                  <ns4:cubicBezTo>
                                    <ns4:pt x="177" y="398"/>
                                    <ns4:pt x="177" y="398"/>
                                    <ns4:pt x="177" y="398"/>
                                  </ns4:cubicBezTo>
                                  <ns4:lnTo>
                                    <ns4:pt x="236" y="442"/>
                                  </ns4:lnTo>
                                  <ns4:close/>
                                </ns4:path>
                              </ns4:pathLst>
                            </ns4:custGeom>
                            <ns4:solidFill>
                              <ns4:schemeClr val="bg1"/>
                            </ns4:solidFill>
                            <ns4:ln>
                              <ns4:noFill/>
                            </ns4:ln>
                          </ns5:spPr>
                          <ns5:txbx>
                            <w:txbxContent>
                              <w:p ns2:paraId="6A8642CB">
                                <w:pPr>
                                  <w:jc w:val="center"/>
                                </w:pPr>
                              </w:p>
                            </w:txbxContent>
                          </ns5:txbx>
                          <ns5:bodyPr wrap="square" lIns="121908" tIns="60955" rIns="121908" bIns="60955" anchor="ctr" anchorCtr="1">
                            <ns4:noAutofit/>
                          </ns5:bodyPr>
                        </ns5:wsp>
                      </ns8:grpSp>
                    </ns8:wgp>
                  </ns4:graphicData>
                </ns4:graphic>
              </ns3:anchor>
            </w:drawing>
          </ns1:Choice>
          <ns1:Fallback>
            <w:pict>
              <ns6:group id="_x0000_s1026" ns7:spid="_x0000_s1026" ns7:spt="203" style="position:absolute;left:0pt;margin-left:-60.8pt;margin-top:635.7pt;height:22.75pt;width:530.4pt;z-index:251669504;mso-width-relative:page;mso-height-relative:page;" coordorigin="2509,13976" coordsize="10608,455" ns7:gfxdata="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">
                <ns7:lock ns6:ext="edit" aspectratio="f"/>
                <ns6:shape id="平行四边形 61" ns7:spid="_x0000_s1026" ns7:spt="7" type="#_x0000_t7" style="position:absolute;left:5237;top:14319;flip:x;height:92;width:7880;v-text-anchor:middle;" fillcolor="#53637C" filled="t" stroked="f" coordsize="21600,21600" ns7:gfxdata="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hUQ3b4A&#10;AADcAAAADwAAAAAAAAABACAAAAAiAAAAZHJzL2Rvd25yZXYueG1sUEsBAhQAFAAAAAgAh07iQDMv&#10;BZ47AAAAOQAAABAAAAAAAAAAAQAgAAAADQEAAGRycy9zaGFwZXhtbC54bWxQSwUGAAAAAAYABgBb&#10;AQAAtwMAAAAA&#10;" adj="162">
                  <ns6:fill on="t" focussize="0,0"/>
                  <ns6:stroke on="f" weight="1pt" miterlimit="8" joinstyle="miter"/>
                  <ns6:imagedata ns7:title=""/>
                  <ns7:lock ns6:ext="edit" aspectratio="f"/>
                  <ns6:textbox>
                    <w:txbxContent>
                      <w:p ns2:paraId="64E99F88">
                        <w:pPr>
                          <w:jc w:val="center"/>
                        </w:pPr>
                      </w:p>
                    </w:txbxContent>
                  </ns6:textbox>
                </ns6:shape>
                <ns6:group id="_x0000_s1026" ns7:spid="_x0000_s1026" ns7:spt="203" style="position:absolute;left:2509;top:13976;height:455;width:2703;" coordorigin="2509,13976" coordsize="2703,455" ns7:gfxdata="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PExtRvAAAANwAAAAPAAAAAAAAAAEAIAAAACIAAABkcnMvZG93bnJldi54bWxQ&#10;SwECFAAUAAAACACHTuJAMy8FnjsAAAA5AAAAFQAAAAAAAAABACAAAAALAQAAZHJzL2dyb3Vwc2hh&#10;cGV4bWwueG1sUEsFBgAAAAAGAAYAYAEAAMgDAAAAAA==&#10;">
                  <ns7:lock ns6:ext="edit" aspectratio="f"/>
                  <ns6:rect id="矩形 16" ns7:spid="_x0000_s1026" ns7:spt="1" style="position:absolute;left:2509;top:14001;height:410;width:1514;v-text-anchor:middle;" fillcolor="#53637C" filled="t" stroked="f" coordsize="21600,21600" ns7:gfxdata="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VZVq7ugAAANwA&#10;AAAPAAAAAAAAAAEAIAAAACIAAABkcnMvZG93bnJldi54bWxQSwECFAAUAAAACACHTuJAMy8FnjsA&#10;AAA5AAAAEAAAAAAAAAABACAAAAAJAQAAZHJzL3NoYXBleG1sLnhtbFBLBQYAAAAABgAGAFsBAACz&#10;AwAAAAA=&#10;">
                    <ns6:fill on="t" focussize="0,0"/>
                    <ns6:stroke on="f" weight="1pt" miterlimit="8" joinstyle="miter"/>
                    <ns6:imagedata ns7:title=""/>
                    <ns7:lock ns6:ext="edit" aspectratio="f"/>
                    <ns6:textbox>
                      <w:txbxContent>
                        <w:p ns2:paraId="3DF4AEF4">
                          <w:pPr>
                            <w:jc w:val="center"/>
                          </w:pPr>
                        </w:p>
                      </w:txbxContent>
                    </ns6:textbox>
                  </ns6:rect>
                  <ns6:shape id="梯形 26" ns7:spid="_x0000_s1026" style="position:absolute;left:3523;top:14001;height:410;width:1689;v-text-anchor:middle;" fillcolor="#53637C" filled="t" stroked="f" coordsize="1689,410" ns7:gfxdata="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qknbK/&#10;AAAA3AAAAA8AAAAAAAAAAQAgAAAAIgAAAGRycy9kb3ducmV2LnhtbFBLAQIUABQAAAAIAIdO4kAz&#10;LwWeOwAAADkAAAAQAAAAAAAAAAEAIAAAAA4BAABkcnMvc2hhcGV4bWwueG1sUEsFBgAAAAAGAAYA&#10;WwEAALgDAAAAAA==&#10;" path="m0,410l244,0,1444,0,1689,410xe">
                    <ns6:path textboxrect="0,0,1689,410" ns7:connectlocs="844,0;122,205;844,410;1566,205" ns7:connectangles="247,164,82,0"/>
                    <ns6:fill on="t" focussize="0,0"/>
                    <ns6:stroke on="f" weight="1pt" miterlimit="8" joinstyle="miter"/>
                    <ns6:imagedata ns7:title=""/>
                    <ns7:lock ns6:ext="edit" aspectratio="f"/>
                    <ns6:textbox>
                      <w:txbxContent>
                        <w:p ns2:paraId="6BC372FA">
                          <w:pPr>
                            <w:jc w:val="center"/>
                          </w:pPr>
                        </w:p>
                      </w:txbxContent>
                    </ns6:textbox>
                  </ns6:shape>
                  <ns6:rect id="矩形 31" ns7:spid="_x0000_s1026" ns7:spt="1" style="position:absolute;left:3021;top:13976;height:455;width:1485;v-text-anchor:middle;" filled="f" stroked="f" coordsize="21600,21600" ns7:gfxdata="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p3kVGugAAANwA&#10;AAAPAAAAAAAAAAEAIAAAACIAAABkcnMvZG93bnJldi54bWxQSwECFAAUAAAACACHTuJAMy8FnjsA&#10;AAA5AAAAEAAAAAAAAAABACAAAAAJAQAAZHJzL3NoYXBleG1sLnhtbFBLBQYAAAAABgAGAFsBAACz&#10;AwAAAAA=&#10;">
                    <ns6:fill on="f" focussize="0,0"/>
                    <ns6:stroke on="f" weight="1pt" miterlimit="8" joinstyle="miter"/>
                    <ns6:imagedata ns7:title=""/>
                    <ns7:lock ns6:ext="edit" aspectratio="f"/>
                    <ns6:textbox>
                      <w:txbxContent>
                        <w:p ns2:paraId="6C92189E">
                          <w:pPr>
                            <w:pStyle w:val="4"/>
                            <w:spacing w:before="0" w:beforeAutospacing="0" w:after="0" w:afterAutospacing="0" w:line="312" w:lineRule="exact"/>
                            <w:jc w:val="distribute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color w:val="FFFFFF"/>
                              <w:kern w:val="24"/>
                              <w:sz w:val="26"/>
                              <w:szCs w:val="26"/>
                            </w:rPr>
                            <w:t>自我评价家</w:t>
                          </w:r>
                        </w:p>
                      </w:txbxContent>
                    </ns6:textbox>
                  </ns6:rect>
                  <ns6:shape id="纸笔" ns7:spid="_x0000_s1026" ns7:spt="100" style="position:absolute;left:2723;top:14070;height:277;width:273;v-text-anchor:middle-center;" fillcolor="#FFFFFF [3212]" filled="t" stroked="f" coordsize="634,619" ns7:gfxdata="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0/ITrsAAADc&#10;AAAADwAAAAAAAAABACAAAAAiAAAAZHJzL2Rvd25yZXYueG1sUEsBAhQAFAAAAAgAh07iQDMvBZ47&#10;AAAAOQAAABAAAAAAAAAAAQAgAAAACgEAAGRycy9zaGFwZXhtbC54bWxQSwUGAAAAAAYABgBbAQAA&#10;tAMAAAAA&#10;" path="m589,236l589,236c589,545,589,545,589,545c589,559,575,589,545,589c89,589,89,589,89,589c59,589,45,559,45,545c45,74,45,74,45,74c45,59,59,29,89,29c398,29,398,29,398,29c398,0,398,0,398,0c89,0,89,0,89,0c45,0,0,29,0,74c0,545,0,545,0,545c0,589,45,618,89,618c545,618,545,618,545,618c589,618,633,589,633,545c633,236,633,236,633,236l589,236xm162,354l162,354c74,516,74,516,74,516c74,545,89,559,103,545c280,457,280,457,280,457l295,457c604,147,604,147,604,147c619,133,619,103,604,88c530,29,530,29,530,29c516,15,486,15,471,29c177,324,177,324,177,324c162,339,162,339,162,354xm486,74l486,74c501,59,516,59,516,74c560,103,560,103,560,103c575,118,575,133,560,133c516,177,516,177,516,177c457,103,457,103,457,103l486,74xm428,133l428,133c486,206,486,206,486,206c266,427,266,427,266,427c251,398,207,368,207,354l428,133xm236,442l236,442c133,516,133,516,133,516c118,516,118,501,118,501c177,398,177,398,177,398l236,442xe">
                    <ns6:path textboxrect="0,0,634,619" ns7:connectlocs="556327,307170;556327,307170;556327,709354;514768,766623;84062,766623;42503,709354;42503,96315;84062,37745;375922,37745;375922,0;84062,0;0,96315;0,709354;84062,804368;514768,804368;597886,709354;597886,307170;556327,307170;153013,460754;153013,460754;69895,671609;97286,709354;264468,594816;278636,594816;570495,191330;570495,114537;500600,37745;444872,37745;167181,421708;153013,460754;459040,96315;459040,96315;487376,96315;528935,134061;528935,173108;487376,230377;431649,134061;459040,96315;404258,173108;404258,173108;459040,268123;251244,555769;195517,460754;404258,173108;222908,575292;222908,575292;125622,671609;111454,652085;167181,518024;222908,575292" ns7:connectangles="0,0,0,0,0,0,0,0,0,0,0,0,0,0,0,0,0,0,0,0,0,0,0,0,0,0,0,0,0,0,0,0,0,0,0,0,0,0,0,0,0,0,0,0,0,0,0,0,0,0"/>
                    <ns6:fill on="t" focussize="0,0"/>
                    <ns6:stroke on="f"/>
                    <ns6:imagedata ns7:title=""/>
                    <ns7:lock ns6:ext="edit" aspectratio="f"/>
                    <ns6:textbox inset="9.59905511811024pt,4.7996062992126pt,9.59905511811024pt,4.7996062992126pt">
                      <w:txbxContent>
                        <w:p ns2:paraId="6A8642CB">
                          <w:pPr>
                            <w:jc w:val="center"/>
                          </w:pPr>
                        </w:p>
                      </w:txbxContent>
                    </ns6:textbox>
                  </ns6:shape>
                </ns6:group>
              </ns6:group>
            </w:pict>
          </ns1:Fallback>
        </ns1:AlternateContent>
      </w:r>
      <w:r>
        <ns1:AlternateContent>
          <ns1:Choice Requires="wps">
            <w:drawing>
              <ns3:anchor distT="0" distB="0" distL="114300" distR="114300" simplePos="0" relativeHeight="251665408" behindDoc="0" locked="0" layoutInCell="1" allowOverlap="1">
                <ns3:simplePos x="0" y="0"/>
                <ns3:positionH relativeFrom="column">
                  <ns3:posOffset>-1167765</ns3:posOffset>
                </ns3:positionH>
                <ns3:positionV relativeFrom="paragraph">
                  <ns3:posOffset>-934720</ns3:posOffset>
                </ns3:positionV>
                <ns3:extent cx="7585075" cy="198120"/>
                <ns3:effectExtent l="0" t="0" r="15875" b="11430"/>
                <ns3:wrapNone/>
                <ns3:docPr id="52" name="矩形 52"/>
                <ns3:cNvGraphicFramePr/>
                <ns4:graphic>
                  <ns4:graphicData uri="http://schemas.microsoft.com/office/word/2010/wordprocessingShape">
                    <ns5:wsp>
                      <ns5:cNvSpPr/>
                      <ns5:spPr>
                        <ns4:xfrm flipH="1">
                          <ns4:off x="1270" y="-1270"/>
                          <ns4:ext cx="7585075" cy="198120"/>
                        </ns4:xfrm>
                        <ns4:prstGeom prst="rect">
                          <ns4:avLst/>
                        </ns4:prstGeom>
                        <ns4:solidFill>
                          <ns4:srgbClr val="53637C"/>
                        </ns4:solidFill>
                        <ns4:ln w="12700" cap="flat" cmpd="sng" algn="ctr">
                          <ns4:noFill/>
                          <ns4:prstDash val="solid"/>
                          <ns4:miter lim="800000"/>
                        </ns4:ln>
                        <ns4:effectLst/>
                      </ns5:spPr>
                      <ns5:txbx>
                        <w:txbxContent>
                          <w:p ns2:paraId="68343888">
                            <w:pPr>
                              <w:jc w:val="center"/>
                            </w:pPr>
                          </w:p>
                        </w:txbxContent>
                      </ns5:txbx>
                      <ns5:bodyPr rtlCol="0" anchor="ctr"/>
                    </ns5:wsp>
                  </ns4:graphicData>
                </ns4:graphic>
              </ns3:anchor>
            </w:drawing>
          </ns1:Choice>
          <ns1:Fallback>
            <w:pict>
              <ns6:rect id="_x0000_s1026" ns7:spid="_x0000_s1026" ns7:spt="1" style="position:absolute;left:0pt;flip:x;margin-left:-91.95pt;margin-top:-73.6pt;height:15.6pt;width:597.25pt;z-index:251665408;v-text-anchor:middle;mso-width-relative:page;mso-height-relative:page;" fillcolor="#53637C" filled="t" stroked="f" coordsize="21600,21600" ns7:gfxdata="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PwRYtzbAAAADwEAAA8AAAAAAAAAAQAgAAAA&#10;IgAAAGRycy9kb3ducmV2LnhtbFBLAQIUABQAAAAIAIdO4kC+w1UtCAIAAPIDAAAOAAAAAAAAAAEA&#10;IAAAACoBAABkcnMvZTJvRG9jLnhtbFBLBQYAAAAABgAGAFkBAACkBQAAAAA=&#10;">
                <ns6:fill on="t" focussize="0,0"/>
                <ns6:stroke on="f" weight="1pt" miterlimit="8" joinstyle="miter"/>
                <ns6:imagedata ns7:title=""/>
                <ns7:lock ns6:ext="edit" aspectratio="f"/>
                <ns6:textbox>
                  <w:txbxContent>
                    <w:p ns2:paraId="68343888">
                      <w:pPr>
                        <w:jc w:val="center"/>
                      </w:pPr>
                    </w:p>
                  </w:txbxContent>
                </ns6:textbox>
              </ns6:rect>
            </w:pict>
          </ns1:Fallback>
        </ns1:AlternateContent>
      </w:r>
      <w:r>
        <ns1:AlternateContent>
          <ns1:Choice Requires="wps">
            <w:drawing>
              <ns3:anchor distT="0" distB="0" distL="114300" distR="114300" simplePos="0" relativeHeight="251659264" behindDoc="1" locked="0" layoutInCell="1" allowOverlap="1">
                <ns3:simplePos x="0" y="0"/>
                <ns3:positionH relativeFrom="column">
                  <ns3:posOffset>-1165860</ns3:posOffset>
                </ns3:positionH>
                <ns3:positionV relativeFrom="paragraph">
                  <ns3:posOffset>-943610</ns3:posOffset>
                </ns3:positionV>
                <ns3:extent cx="7591425" cy="10713085"/>
                <ns3:effectExtent l="0" t="0" r="9525" b="12065"/>
                <ns3:wrapNone/>
                <ns3:docPr id="69" name="矩形 69"/>
                <ns3:cNvGraphicFramePr/>
                <ns4:graphic>
                  <ns4:graphicData uri="http://schemas.microsoft.com/office/word/2010/wordprocessingShape">
                    <ns5:wsp>
                      <ns5:cNvSpPr/>
                      <ns5:spPr>
                        <ns4:xfrm>
                          <ns4:off x="78105" y="179705"/>
                          <ns4:ext cx="7591425" cy="10713085"/>
                        </ns4:xfrm>
                        <ns4:prstGeom prst="rect">
                          <ns4:avLst/>
                        </ns4:prstGeom>
                        <ns4:solidFill>
                          <ns4:schemeClr val="bg1"/>
                        </ns4:solidFill>
                        <ns4:ln>
                          <ns4:noFill/>
                        </ns4:ln>
                      </ns5:spPr>
                      <ns5:style>
                        <ns4:lnRef idx="2">
                          <ns4:schemeClr val="accent1">
                            <ns4:shade val="50000"/>
                          </ns4:schemeClr>
                        </ns4:lnRef>
                        <ns4:fillRef idx="1">
                          <ns4:schemeClr val="accent1"/>
                        </ns4:fillRef>
                        <ns4:effectRef idx="0">
                          <ns4:schemeClr val="accent1"/>
                        </ns4:effectRef>
                        <ns4:fontRef idx="minor">
                          <ns4:schemeClr val="lt1"/>
                        </ns4:fontRef>
                      </ns5:style>
                      <ns5:txbx>
                        <w:txbxContent>
                          <w:p ns2:paraId="0C597D04">
                            <w:pPr>
                              <w:jc w:val="center"/>
                            </w:pPr>
                          </w:p>
                        </w:txbxContent>
                      </ns5:txbx>
                      <ns5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ns4:noAutofit/>
                      </ns5:bodyPr>
                    </ns5:wsp>
                  </ns4:graphicData>
                </ns4:graphic>
              </ns3:anchor>
            </w:drawing>
          </ns1:Choice>
          <ns1:Fallback>
            <w:pict>
              <ns6:rect id="_x0000_s1026" ns7:spid="_x0000_s1026" ns7:spt="1" style="position:absolute;left:0pt;margin-left:-91.8pt;margin-top:-74.3pt;height:843.55pt;width:597.75pt;z-index:-251657216;v-text-anchor:middle;mso-width-relative:page;mso-height-relative:page;" fillcolor="#FFFFFF [3212]" filled="t" stroked="f" coordsize="21600,21600" ns7:gfxdata="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DvBgZHcAAAADwEAAA8AAAAAAAAAAQAg&#10;AAAAIgAAAGRycy9kb3ducmV2LnhtbFBLAQIUABQAAAAIAIdO4kBauaR7fAIAAOMEAAAOAAAAAAAA&#10;AAEAIAAAACsBAABkcnMvZTJvRG9jLnhtbFBLBQYAAAAABgAGAFkBAAAZBgAAAAA=&#10;">
                <ns6:fill on="t" focussize="0,0"/>
                <ns6:stroke on="f" weight="1pt" miterlimit="8" joinstyle="miter"/>
                <ns6:imagedata ns7:title=""/>
                <ns7:lock ns6:ext="edit" aspectratio="f"/>
                <ns6:textbox>
                  <w:txbxContent>
                    <w:p ns2:paraId="0C597D04">
                      <w:pPr>
                        <w:jc w:val="center"/>
                      </w:pPr>
                    </w:p>
                  </w:txbxContent>
                </ns6:textbox>
              </ns6:rect>
            </w:pict>
          </ns1:Fallback>
        </ns1:AlternateContent>
      </w:r>
      <w:r>
        <ns1:AlternateContent>
          <ns1:Choice Requires="wps">
            <w:drawing>
              <ns3:anchor distT="0" distB="0" distL="114300" distR="114300" simplePos="0" relativeHeight="251675648" behindDoc="0" locked="0" layoutInCell="1" allowOverlap="1">
                <ns3:simplePos x="0" y="0"/>
                <ns3:positionH relativeFrom="column">
                  <ns3:posOffset>-1149350</ns3:posOffset>
                </ns3:positionH>
                <ns3:positionV relativeFrom="paragraph">
                  <ns3:posOffset>9587230</ns3:posOffset>
                </ns3:positionV>
                <ns3:extent cx="7559675" cy="198120"/>
                <ns3:effectExtent l="0" t="0" r="3175" b="11430"/>
                <ns3:wrapNone/>
                <ns3:docPr id="92" name="矩形 92"/>
                <ns3:cNvGraphicFramePr/>
                <ns4:graphic>
                  <ns4:graphicData uri="http://schemas.microsoft.com/office/word/2010/wordprocessingShape">
                    <ns5:wsp>
                      <ns5:cNvSpPr/>
                      <ns5:spPr>
                        <ns4:xfrm flipH="1">
                          <ns4:off x="0" y="0"/>
                          <ns4:ext cx="7559675" cy="198120"/>
                        </ns4:xfrm>
                        <ns4:prstGeom prst="rect">
                          <ns4:avLst/>
                        </ns4:prstGeom>
                        <ns4:solidFill>
                          <ns4:srgbClr val="53637C"/>
                        </ns4:solidFill>
                        <ns4:ln w="12700" cap="flat" cmpd="sng" algn="ctr">
                          <ns4:noFill/>
                          <ns4:prstDash val="solid"/>
                          <ns4:miter lim="800000"/>
                        </ns4:ln>
                        <ns4:effectLst/>
                      </ns5:spPr>
                      <ns5:txbx>
                        <w:txbxContent>
                          <w:p ns2:paraId="721DB77F">
                            <w:pPr>
                              <w:jc w:val="center"/>
                            </w:pPr>
                          </w:p>
                        </w:txbxContent>
                      </ns5:txbx>
                      <ns5:bodyPr rtlCol="0" anchor="ctr"/>
                    </ns5:wsp>
                  </ns4:graphicData>
                </ns4:graphic>
              </ns3:anchor>
            </w:drawing>
          </ns1:Choice>
          <ns1:Fallback>
            <w:pict>
              <ns6:rect id="_x0000_s1026" ns7:spid="_x0000_s1026" ns7:spt="1" style="position:absolute;left:0pt;flip:x;margin-left:-90.5pt;margin-top:754.9pt;height:15.6pt;width:595.25pt;z-index:251675648;v-text-anchor:middle;mso-width-relative:page;mso-height-relative:page;" fillcolor="#53637C" filled="t" stroked="f" coordsize="21600,21600" ns7:gfxdata="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GIjR9PbAAAADwEAAA8AAAAAAAAAAQAgAAAAIgAAAGRy&#10;cy9kb3ducmV2LnhtbFBLAQIUABQAAAAIAIdO4kDg90qLAgIAAOsDAAAOAAAAAAAAAAEAIAAAACoB&#10;AABkcnMvZTJvRG9jLnhtbFBLBQYAAAAABgAGAFkBAACeBQAAAAA=&#10;">
                <ns6:fill on="t" focussize="0,0"/>
                <ns6:stroke on="f" weight="1pt" miterlimit="8" joinstyle="miter"/>
                <ns6:imagedata ns7:title=""/>
                <ns7:lock ns6:ext="edit" aspectratio="f"/>
                <ns6:textbox>
                  <w:txbxContent>
                    <w:p ns2:paraId="721DB77F">
                      <w:pPr>
                        <w:jc w:val="center"/>
                      </w:pPr>
                    </w:p>
                  </w:txbxContent>
                </ns6:textbox>
              </ns6:rect>
            </w:pict>
          </ns1:Fallback>
        </ns1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0C2DA5"/>
    <w:multiLevelType w:val="singleLevel"/>
    <w:tmpl w:val="1D0C2DA5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596B2D50"/>
    <w:multiLevelType w:val="singleLevel"/>
    <w:tmpl w:val="596B2D5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44546A" w:themeColor="text2"/>
        <w14:textFill>
          <w14:solidFill>
            <w14:schemeClr w14:val="tx2"/>
          </w14:solidFill>
        </w14:textFill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D536D9"/>
    <w:rsid w:val="00127BF3"/>
    <w:rsid w:val="001918FE"/>
    <w:rsid w:val="0022378D"/>
    <w:rsid w:val="002E4F39"/>
    <w:rsid w:val="002F3366"/>
    <w:rsid w:val="00320D64"/>
    <w:rsid w:val="0032113F"/>
    <w:rsid w:val="00340913"/>
    <w:rsid w:val="004F3DE3"/>
    <w:rsid w:val="00594F67"/>
    <w:rsid w:val="006A251D"/>
    <w:rsid w:val="006E51A6"/>
    <w:rsid w:val="0071292A"/>
    <w:rsid w:val="00734ADD"/>
    <w:rsid w:val="00780130"/>
    <w:rsid w:val="00785D8A"/>
    <w:rsid w:val="00832F08"/>
    <w:rsid w:val="00933ECC"/>
    <w:rsid w:val="0096298D"/>
    <w:rsid w:val="00987944"/>
    <w:rsid w:val="009C5531"/>
    <w:rsid w:val="009D0225"/>
    <w:rsid w:val="00A26467"/>
    <w:rsid w:val="00B20EFC"/>
    <w:rsid w:val="00BC353C"/>
    <w:rsid w:val="00BD7268"/>
    <w:rsid w:val="00CD1140"/>
    <w:rsid w:val="00D627B0"/>
    <w:rsid w:val="00DE7C43"/>
    <w:rsid w:val="00E124EB"/>
    <w:rsid w:val="00E758FD"/>
    <w:rsid w:val="00ED3838"/>
    <w:rsid w:val="00EF4E1D"/>
    <w:rsid w:val="00F0515B"/>
    <w:rsid w:val="042B3DF1"/>
    <w:rsid w:val="04F02C7A"/>
    <w:rsid w:val="06707D09"/>
    <w:rsid w:val="0853014F"/>
    <w:rsid w:val="08B35707"/>
    <w:rsid w:val="09067429"/>
    <w:rsid w:val="093A3B61"/>
    <w:rsid w:val="09F66188"/>
    <w:rsid w:val="0ADD0E74"/>
    <w:rsid w:val="0EA46F10"/>
    <w:rsid w:val="0ED20314"/>
    <w:rsid w:val="0F504A33"/>
    <w:rsid w:val="111A2826"/>
    <w:rsid w:val="118176EE"/>
    <w:rsid w:val="12D00801"/>
    <w:rsid w:val="16584135"/>
    <w:rsid w:val="17C06E59"/>
    <w:rsid w:val="1BF53199"/>
    <w:rsid w:val="1C09289C"/>
    <w:rsid w:val="1EDD3936"/>
    <w:rsid w:val="1F465068"/>
    <w:rsid w:val="22FE5422"/>
    <w:rsid w:val="28E83304"/>
    <w:rsid w:val="2ADE213E"/>
    <w:rsid w:val="2D8E70E1"/>
    <w:rsid w:val="2F8E5984"/>
    <w:rsid w:val="31FE798E"/>
    <w:rsid w:val="35D7664B"/>
    <w:rsid w:val="36A17680"/>
    <w:rsid w:val="36A23EA6"/>
    <w:rsid w:val="36AD01F3"/>
    <w:rsid w:val="37155105"/>
    <w:rsid w:val="392A12A7"/>
    <w:rsid w:val="39C73697"/>
    <w:rsid w:val="3B136DBE"/>
    <w:rsid w:val="3BAB2075"/>
    <w:rsid w:val="3C0E1C6E"/>
    <w:rsid w:val="3C592101"/>
    <w:rsid w:val="3D405C5E"/>
    <w:rsid w:val="3F9014DC"/>
    <w:rsid w:val="3FFC11D1"/>
    <w:rsid w:val="473B115F"/>
    <w:rsid w:val="4B7F1C3C"/>
    <w:rsid w:val="4D4C5C42"/>
    <w:rsid w:val="4E13446D"/>
    <w:rsid w:val="4FCC6CC2"/>
    <w:rsid w:val="500B4D10"/>
    <w:rsid w:val="50917A3E"/>
    <w:rsid w:val="517F2E4B"/>
    <w:rsid w:val="51E15CCC"/>
    <w:rsid w:val="539D6365"/>
    <w:rsid w:val="53BB523A"/>
    <w:rsid w:val="54C7484A"/>
    <w:rsid w:val="58C509B1"/>
    <w:rsid w:val="5AF65A25"/>
    <w:rsid w:val="5AF91545"/>
    <w:rsid w:val="5CEA75EB"/>
    <w:rsid w:val="5EB61C7A"/>
    <w:rsid w:val="5F157833"/>
    <w:rsid w:val="5F3932D5"/>
    <w:rsid w:val="64FE574A"/>
    <w:rsid w:val="66C17E8E"/>
    <w:rsid w:val="670101CC"/>
    <w:rsid w:val="686E0026"/>
    <w:rsid w:val="69C14F1F"/>
    <w:rsid w:val="6A3B215B"/>
    <w:rsid w:val="6B140C4B"/>
    <w:rsid w:val="725C4F21"/>
    <w:rsid w:val="75EF2985"/>
    <w:rsid w:val="78955881"/>
    <w:rsid w:val="7FD53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7">
    <w:name w:val="页眉 字符"/>
    <w:basedOn w:val="6"/>
    <w:link w:val="3"/>
    <w:qFormat/>
    <w:uiPriority w:val="99"/>
    <w:rPr>
      <w:kern w:val="2"/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33268;&#31616;&#21382;--&#38144;&#21806;&#31616;&#21382;&#27714;&#32844;&#31616;&#21382;&#28909;&#38376;&#24212;&#23626;&#31616;&#21382;&#28909;&#38376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简致简历--销售简历求职简历热门应届简历热门简历</Template>
  <Pages>1</Pages>
  <Words>0</Words>
  <Characters>0</Characters>
  <Lines>1</Lines>
  <Paragraphs>1</Paragraphs>
  <TotalTime>1722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2026-05-19T06:08:00Z</dcterms:created>
  <dc:creator>kedao</dc:creator>
  <cp:lastModifiedBy>拾七</cp:lastModifiedBy>
  <dcterms:modified xsi:type="dcterms:W3CDTF">2026-06-12T12:20:57Z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8376995F31AA415F863F56137889A795_13</vt:lpwstr>
  </property>
  <property fmtid="{D5CDD505-2E9C-101B-9397-08002B2CF9AE}" pid="4" name="KSOTemplateDocerSaveRecord">
    <vt:lpwstr>eyJoZGlkIjoiY2FkZGQ4NzJjMmQxNzM5YjMyMjdlODY4ODIxNGEwMjMiLCJ1c2VySWQiOiI5MDYzMjgzNzYifQ==</vt:lpwstr>
  </property>
</Properties>
</file>